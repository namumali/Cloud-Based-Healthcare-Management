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71D07" w14:textId="77777777" w:rsidR="00FA3735" w:rsidRDefault="00FA3735" w:rsidP="00FA3735">
      <w:pPr>
        <w:jc w:val="center"/>
        <w:rPr>
          <w:rFonts w:asciiTheme="minorHAnsi" w:eastAsiaTheme="minorEastAsia" w:hAnsiTheme="minorHAnsi" w:cstheme="minorBidi"/>
          <w:b/>
          <w:bCs/>
          <w:sz w:val="32"/>
          <w:szCs w:val="32"/>
        </w:rPr>
      </w:pPr>
      <w:r w:rsidRPr="195E92FF">
        <w:rPr>
          <w:rFonts w:asciiTheme="minorHAnsi" w:eastAsiaTheme="minorEastAsia" w:hAnsiTheme="minorHAnsi" w:cstheme="minorBidi"/>
          <w:b/>
          <w:bCs/>
          <w:sz w:val="32"/>
          <w:szCs w:val="32"/>
        </w:rPr>
        <w:t>Cloud Based Healthcare Management: A Case Study on Enhancing Security through AWS Architecture</w:t>
      </w:r>
    </w:p>
    <w:p w14:paraId="6E11779F" w14:textId="77777777" w:rsidR="00FA3735" w:rsidRPr="00872EAB" w:rsidRDefault="00FA3735" w:rsidP="00FA3735">
      <w:pPr>
        <w:jc w:val="center"/>
        <w:rPr>
          <w:rFonts w:asciiTheme="minorHAnsi" w:eastAsiaTheme="minorEastAsia" w:hAnsiTheme="minorHAnsi" w:cstheme="minorBidi"/>
        </w:rPr>
      </w:pPr>
    </w:p>
    <w:p w14:paraId="2F27060D" w14:textId="77777777" w:rsidR="00FA3735" w:rsidRDefault="00FA3735" w:rsidP="00FA3735">
      <w:pPr>
        <w:ind w:left="720"/>
        <w:jc w:val="center"/>
        <w:rPr>
          <w:rFonts w:asciiTheme="minorHAnsi" w:eastAsiaTheme="minorEastAsia" w:hAnsiTheme="minorHAnsi" w:cstheme="minorBidi"/>
          <w:noProof/>
          <w:sz w:val="28"/>
          <w:szCs w:val="28"/>
        </w:rPr>
      </w:pPr>
      <w:r w:rsidRPr="195E92FF">
        <w:rPr>
          <w:rFonts w:asciiTheme="minorHAnsi" w:eastAsiaTheme="minorEastAsia" w:hAnsiTheme="minorHAnsi" w:cstheme="minorBidi"/>
          <w:noProof/>
          <w:sz w:val="28"/>
          <w:szCs w:val="28"/>
        </w:rPr>
        <w:t>Namrata Mali</w:t>
      </w:r>
    </w:p>
    <w:p w14:paraId="071FDACC" w14:textId="77777777" w:rsidR="00FA3735" w:rsidRDefault="00FA3735" w:rsidP="00FA3735">
      <w:pPr>
        <w:ind w:left="720"/>
        <w:jc w:val="center"/>
        <w:rPr>
          <w:rFonts w:asciiTheme="minorHAnsi" w:eastAsiaTheme="minorEastAsia" w:hAnsiTheme="minorHAnsi" w:cstheme="minorBidi"/>
          <w:color w:val="000000" w:themeColor="text1"/>
          <w:sz w:val="28"/>
          <w:szCs w:val="28"/>
        </w:rPr>
      </w:pPr>
      <w:r w:rsidRPr="195E92FF">
        <w:rPr>
          <w:rFonts w:asciiTheme="minorHAnsi" w:eastAsiaTheme="minorEastAsia" w:hAnsiTheme="minorHAnsi" w:cstheme="minorBidi"/>
          <w:sz w:val="28"/>
          <w:szCs w:val="28"/>
        </w:rPr>
        <w:t>malinamratavijay@cityuniversity.edu</w:t>
      </w:r>
    </w:p>
    <w:p w14:paraId="6C196ED1" w14:textId="77777777" w:rsidR="00FA3735" w:rsidRDefault="00FA3735" w:rsidP="00FA3735">
      <w:pPr>
        <w:ind w:left="720"/>
        <w:jc w:val="center"/>
        <w:rPr>
          <w:rFonts w:asciiTheme="minorHAnsi" w:eastAsiaTheme="minorEastAsia" w:hAnsiTheme="minorHAnsi" w:cstheme="minorBidi"/>
          <w:color w:val="000000" w:themeColor="text1"/>
          <w:sz w:val="28"/>
          <w:szCs w:val="28"/>
        </w:rPr>
      </w:pPr>
    </w:p>
    <w:p w14:paraId="26BD364C" w14:textId="77777777" w:rsidR="00FA3735" w:rsidRPr="000C748B" w:rsidRDefault="00FA3735" w:rsidP="00FA3735">
      <w:pPr>
        <w:ind w:left="720"/>
        <w:jc w:val="center"/>
        <w:rPr>
          <w:rFonts w:asciiTheme="minorHAnsi" w:eastAsiaTheme="minorEastAsia" w:hAnsiTheme="minorHAnsi" w:cstheme="minorBidi"/>
          <w:noProof/>
          <w:color w:val="000000" w:themeColor="text1"/>
          <w:sz w:val="28"/>
          <w:szCs w:val="28"/>
        </w:rPr>
      </w:pPr>
      <w:r w:rsidRPr="195E92FF">
        <w:rPr>
          <w:rFonts w:asciiTheme="minorHAnsi" w:eastAsiaTheme="minorEastAsia" w:hAnsiTheme="minorHAnsi" w:cstheme="minorBidi"/>
          <w:noProof/>
          <w:sz w:val="28"/>
          <w:szCs w:val="28"/>
        </w:rPr>
        <w:t>Zeinep Zhorobekova</w:t>
      </w:r>
    </w:p>
    <w:p w14:paraId="43D8CA84" w14:textId="77777777" w:rsidR="00FA3735" w:rsidRPr="000C748B" w:rsidRDefault="00FA3735" w:rsidP="00FA3735">
      <w:pPr>
        <w:jc w:val="center"/>
        <w:rPr>
          <w:rFonts w:asciiTheme="minorHAnsi" w:eastAsiaTheme="minorEastAsia" w:hAnsiTheme="minorHAnsi" w:cstheme="minorBidi"/>
          <w:color w:val="000000" w:themeColor="text1"/>
          <w:sz w:val="28"/>
          <w:szCs w:val="28"/>
        </w:rPr>
      </w:pPr>
      <w:r w:rsidRPr="195E92FF">
        <w:rPr>
          <w:rFonts w:asciiTheme="minorHAnsi" w:eastAsiaTheme="minorEastAsia" w:hAnsiTheme="minorHAnsi" w:cstheme="minorBidi"/>
          <w:sz w:val="28"/>
          <w:szCs w:val="28"/>
        </w:rPr>
        <w:t>zhorobekovazeinep@cityuniversity.edu</w:t>
      </w:r>
    </w:p>
    <w:p w14:paraId="6EDDF9AD" w14:textId="77777777" w:rsidR="00FA3735" w:rsidRPr="000C748B" w:rsidRDefault="00FA3735" w:rsidP="00FA3735">
      <w:pPr>
        <w:ind w:left="720"/>
        <w:jc w:val="center"/>
        <w:rPr>
          <w:rFonts w:asciiTheme="minorHAnsi" w:eastAsiaTheme="minorEastAsia" w:hAnsiTheme="minorHAnsi" w:cstheme="minorBidi"/>
          <w:noProof/>
          <w:color w:val="000000" w:themeColor="text1"/>
          <w:sz w:val="28"/>
          <w:szCs w:val="28"/>
        </w:rPr>
      </w:pPr>
    </w:p>
    <w:p w14:paraId="54C045E0" w14:textId="77777777" w:rsidR="00FA3735" w:rsidRPr="000C748B" w:rsidRDefault="00FA3735" w:rsidP="00FA3735">
      <w:pPr>
        <w:ind w:left="720"/>
        <w:jc w:val="center"/>
        <w:rPr>
          <w:rFonts w:asciiTheme="minorHAnsi" w:eastAsiaTheme="minorEastAsia" w:hAnsiTheme="minorHAnsi" w:cstheme="minorBidi"/>
          <w:noProof/>
          <w:color w:val="000000" w:themeColor="text1"/>
          <w:sz w:val="28"/>
          <w:szCs w:val="28"/>
        </w:rPr>
      </w:pPr>
      <w:r w:rsidRPr="195E92FF">
        <w:rPr>
          <w:rFonts w:asciiTheme="minorHAnsi" w:eastAsiaTheme="minorEastAsia" w:hAnsiTheme="minorHAnsi" w:cstheme="minorBidi"/>
          <w:noProof/>
          <w:sz w:val="28"/>
          <w:szCs w:val="28"/>
        </w:rPr>
        <w:t>Likhitha Lakshmi Gudivada</w:t>
      </w:r>
    </w:p>
    <w:p w14:paraId="6F458F18" w14:textId="77777777" w:rsidR="00FA3735" w:rsidRPr="000C748B" w:rsidRDefault="00FA3735" w:rsidP="00FA3735">
      <w:pPr>
        <w:ind w:left="720"/>
        <w:jc w:val="center"/>
        <w:rPr>
          <w:rFonts w:asciiTheme="minorHAnsi" w:eastAsiaTheme="minorEastAsia" w:hAnsiTheme="minorHAnsi" w:cstheme="minorBidi"/>
          <w:color w:val="000000" w:themeColor="text1"/>
          <w:sz w:val="28"/>
          <w:szCs w:val="28"/>
        </w:rPr>
      </w:pPr>
      <w:r w:rsidRPr="195E92FF">
        <w:rPr>
          <w:rFonts w:asciiTheme="minorHAnsi" w:eastAsiaTheme="minorEastAsia" w:hAnsiTheme="minorHAnsi" w:cstheme="minorBidi"/>
          <w:sz w:val="28"/>
          <w:szCs w:val="28"/>
        </w:rPr>
        <w:t>gudivadalikhithalak@cityuniversity.edu</w:t>
      </w:r>
    </w:p>
    <w:p w14:paraId="5A8F7B10" w14:textId="77777777" w:rsidR="00FA3735" w:rsidRPr="000C748B" w:rsidRDefault="00FA3735" w:rsidP="00FA3735">
      <w:pPr>
        <w:ind w:left="720"/>
        <w:jc w:val="center"/>
        <w:rPr>
          <w:rFonts w:asciiTheme="minorHAnsi" w:eastAsiaTheme="minorEastAsia" w:hAnsiTheme="minorHAnsi" w:cstheme="minorBidi"/>
          <w:noProof/>
          <w:color w:val="000000" w:themeColor="text1"/>
          <w:sz w:val="28"/>
          <w:szCs w:val="28"/>
        </w:rPr>
      </w:pPr>
    </w:p>
    <w:p w14:paraId="4D70EB81" w14:textId="77777777" w:rsidR="00FA3735" w:rsidRPr="000C748B" w:rsidRDefault="00FA3735" w:rsidP="00FA3735">
      <w:pPr>
        <w:ind w:left="720"/>
        <w:jc w:val="center"/>
        <w:rPr>
          <w:rFonts w:asciiTheme="minorHAnsi" w:eastAsiaTheme="minorEastAsia" w:hAnsiTheme="minorHAnsi" w:cstheme="minorBidi"/>
          <w:noProof/>
          <w:color w:val="000000" w:themeColor="text1"/>
          <w:sz w:val="28"/>
          <w:szCs w:val="28"/>
        </w:rPr>
      </w:pPr>
      <w:r w:rsidRPr="195E92FF">
        <w:rPr>
          <w:rFonts w:asciiTheme="minorHAnsi" w:eastAsiaTheme="minorEastAsia" w:hAnsiTheme="minorHAnsi" w:cstheme="minorBidi"/>
          <w:noProof/>
          <w:sz w:val="28"/>
          <w:szCs w:val="28"/>
        </w:rPr>
        <w:t>Siraphat Mingsorn</w:t>
      </w:r>
    </w:p>
    <w:p w14:paraId="000793C7" w14:textId="77777777" w:rsidR="00FA3735" w:rsidRPr="000C748B" w:rsidRDefault="00FA3735" w:rsidP="00FA3735">
      <w:pPr>
        <w:ind w:left="720"/>
        <w:jc w:val="center"/>
        <w:rPr>
          <w:rFonts w:asciiTheme="minorHAnsi" w:eastAsiaTheme="minorEastAsia" w:hAnsiTheme="minorHAnsi" w:cstheme="minorBidi"/>
          <w:color w:val="000000" w:themeColor="text1"/>
          <w:sz w:val="28"/>
          <w:szCs w:val="28"/>
        </w:rPr>
      </w:pPr>
      <w:r w:rsidRPr="195E92FF">
        <w:rPr>
          <w:rFonts w:asciiTheme="minorHAnsi" w:eastAsiaTheme="minorEastAsia" w:hAnsiTheme="minorHAnsi" w:cstheme="minorBidi"/>
          <w:sz w:val="28"/>
          <w:szCs w:val="28"/>
        </w:rPr>
        <w:t>mingsornsiraphat@cityuniversity.edu</w:t>
      </w:r>
    </w:p>
    <w:p w14:paraId="3DBCD996" w14:textId="77777777" w:rsidR="00FA3735" w:rsidRDefault="00FA3735" w:rsidP="00FA3735">
      <w:pPr>
        <w:ind w:left="720"/>
        <w:jc w:val="center"/>
        <w:rPr>
          <w:rFonts w:asciiTheme="minorHAnsi" w:eastAsiaTheme="minorEastAsia" w:hAnsiTheme="minorHAnsi" w:cstheme="minorBidi"/>
          <w:noProof/>
          <w:sz w:val="28"/>
          <w:szCs w:val="28"/>
        </w:rPr>
      </w:pPr>
      <w:r>
        <w:br/>
      </w:r>
      <w:r w:rsidRPr="195E92FF">
        <w:rPr>
          <w:rFonts w:asciiTheme="minorHAnsi" w:eastAsiaTheme="minorEastAsia" w:hAnsiTheme="minorHAnsi" w:cstheme="minorBidi"/>
          <w:noProof/>
          <w:sz w:val="28"/>
          <w:szCs w:val="28"/>
        </w:rPr>
        <w:t>School of Technology &amp; Computing</w:t>
      </w:r>
    </w:p>
    <w:p w14:paraId="10F4345A" w14:textId="77777777" w:rsidR="00FA3735" w:rsidRDefault="00FA3735" w:rsidP="00FA3735">
      <w:pPr>
        <w:ind w:left="720"/>
        <w:jc w:val="center"/>
        <w:rPr>
          <w:rFonts w:asciiTheme="minorHAnsi" w:eastAsiaTheme="minorEastAsia" w:hAnsiTheme="minorHAnsi" w:cstheme="minorBidi"/>
          <w:noProof/>
          <w:sz w:val="28"/>
          <w:szCs w:val="28"/>
        </w:rPr>
      </w:pPr>
      <w:r w:rsidRPr="195E92FF">
        <w:rPr>
          <w:rFonts w:asciiTheme="minorHAnsi" w:eastAsiaTheme="minorEastAsia" w:hAnsiTheme="minorHAnsi" w:cstheme="minorBidi"/>
          <w:noProof/>
          <w:sz w:val="28"/>
          <w:szCs w:val="28"/>
        </w:rPr>
        <w:t>City University of Seattle</w:t>
      </w:r>
    </w:p>
    <w:p w14:paraId="03890E2E" w14:textId="77777777" w:rsidR="00FA3735" w:rsidRDefault="00FA3735" w:rsidP="00FA3735">
      <w:pPr>
        <w:ind w:left="720"/>
        <w:jc w:val="center"/>
        <w:rPr>
          <w:rFonts w:asciiTheme="minorHAnsi" w:eastAsiaTheme="minorEastAsia" w:hAnsiTheme="minorHAnsi" w:cstheme="minorBidi"/>
          <w:noProof/>
          <w:sz w:val="28"/>
          <w:szCs w:val="28"/>
        </w:rPr>
      </w:pPr>
      <w:r w:rsidRPr="195E92FF">
        <w:rPr>
          <w:rFonts w:asciiTheme="minorHAnsi" w:eastAsiaTheme="minorEastAsia" w:hAnsiTheme="minorHAnsi" w:cstheme="minorBidi"/>
          <w:noProof/>
          <w:sz w:val="28"/>
          <w:szCs w:val="28"/>
        </w:rPr>
        <w:t>Seattle, WA 98121, USA</w:t>
      </w:r>
    </w:p>
    <w:p w14:paraId="3BF1B801" w14:textId="77777777" w:rsidR="00FA3735" w:rsidRDefault="00FA3735" w:rsidP="00FA3735">
      <w:pPr>
        <w:rPr>
          <w:rFonts w:asciiTheme="majorHAnsi" w:eastAsiaTheme="majorEastAsia" w:hAnsiTheme="majorHAnsi" w:cstheme="majorBidi"/>
        </w:rPr>
      </w:pPr>
    </w:p>
    <w:p w14:paraId="432CC82B" w14:textId="77777777" w:rsidR="00FA3735" w:rsidRPr="00872EAB" w:rsidRDefault="00FA3735" w:rsidP="00FA3735">
      <w:pPr>
        <w:jc w:val="center"/>
        <w:rPr>
          <w:rFonts w:asciiTheme="majorHAnsi" w:eastAsiaTheme="majorEastAsia" w:hAnsiTheme="majorHAnsi" w:cstheme="majorBidi"/>
        </w:rPr>
      </w:pPr>
    </w:p>
    <w:p w14:paraId="2807F03D" w14:textId="77777777" w:rsidR="00FA3735" w:rsidRPr="00872EAB" w:rsidRDefault="00FA3735" w:rsidP="00FA3735">
      <w:pPr>
        <w:jc w:val="center"/>
        <w:rPr>
          <w:rFonts w:asciiTheme="minorHAnsi" w:eastAsiaTheme="minorEastAsia" w:hAnsiTheme="minorHAnsi" w:cstheme="minorBidi"/>
          <w:b/>
          <w:bCs/>
          <w:kern w:val="36"/>
        </w:rPr>
      </w:pPr>
      <w:r w:rsidRPr="195E92FF">
        <w:rPr>
          <w:rFonts w:asciiTheme="minorHAnsi" w:eastAsiaTheme="minorEastAsia" w:hAnsiTheme="minorHAnsi" w:cstheme="minorBidi"/>
          <w:b/>
          <w:bCs/>
          <w:kern w:val="36"/>
        </w:rPr>
        <w:t xml:space="preserve">Abstract </w:t>
      </w:r>
    </w:p>
    <w:p w14:paraId="53982D19" w14:textId="77777777" w:rsidR="00FA3735" w:rsidRDefault="00FA3735" w:rsidP="00FA3735">
      <w:pPr>
        <w:jc w:val="both"/>
        <w:rPr>
          <w:rFonts w:asciiTheme="minorHAnsi" w:eastAsiaTheme="minorEastAsia" w:hAnsiTheme="minorHAnsi" w:cstheme="minorBidi"/>
        </w:rPr>
      </w:pPr>
      <w:r w:rsidRPr="195E92FF">
        <w:rPr>
          <w:rFonts w:asciiTheme="minorHAnsi" w:eastAsiaTheme="minorEastAsia" w:hAnsiTheme="minorHAnsi" w:cstheme="minorBidi"/>
        </w:rPr>
        <w:t xml:space="preserve"> </w:t>
      </w:r>
    </w:p>
    <w:p w14:paraId="1007093A" w14:textId="77777777" w:rsidR="00FA3735" w:rsidRDefault="00FA3735" w:rsidP="00FA3735">
      <w:pPr>
        <w:spacing w:before="240" w:after="240"/>
        <w:jc w:val="both"/>
        <w:rPr>
          <w:rFonts w:asciiTheme="minorHAnsi" w:eastAsiaTheme="minorEastAsia" w:hAnsiTheme="minorHAnsi" w:cstheme="minorBidi"/>
          <w:color w:val="000000" w:themeColor="text1"/>
          <w:sz w:val="22"/>
          <w:szCs w:val="22"/>
        </w:rPr>
      </w:pPr>
      <w:r w:rsidRPr="195E92FF">
        <w:rPr>
          <w:rFonts w:asciiTheme="minorHAnsi" w:eastAsiaTheme="minorEastAsia" w:hAnsiTheme="minorHAnsi" w:cstheme="minorBidi"/>
          <w:color w:val="000000" w:themeColor="text1"/>
          <w:sz w:val="22"/>
          <w:szCs w:val="22"/>
        </w:rPr>
        <w:t xml:space="preserve">This paper presents a case study examining the potential of deploying a digital healthcare management website utilizing cloud-based architecture to enhance security and operational efficiency considering recent data breaches affecting the U.S. healthcare sector. The U.S. Department of Health has highlighted a significant data breach impacting the sensitive information of approximately </w:t>
      </w:r>
      <w:bookmarkStart w:id="0" w:name="_Int_4waGkRBE"/>
      <w:r w:rsidRPr="195E92FF">
        <w:rPr>
          <w:rFonts w:asciiTheme="minorHAnsi" w:eastAsiaTheme="minorEastAsia" w:hAnsiTheme="minorHAnsi" w:cstheme="minorBidi"/>
          <w:color w:val="000000" w:themeColor="text1"/>
          <w:sz w:val="22"/>
          <w:szCs w:val="22"/>
        </w:rPr>
        <w:t>800,000 individuals</w:t>
      </w:r>
      <w:bookmarkEnd w:id="0"/>
      <w:r w:rsidRPr="195E92FF">
        <w:rPr>
          <w:rFonts w:asciiTheme="minorHAnsi" w:eastAsiaTheme="minorEastAsia" w:hAnsiTheme="minorHAnsi" w:cstheme="minorBidi"/>
          <w:color w:val="000000" w:themeColor="text1"/>
          <w:sz w:val="22"/>
          <w:szCs w:val="22"/>
        </w:rPr>
        <w:t xml:space="preserve"> in a recent case of OnePoint Patient Care data breach incident</w:t>
      </w:r>
      <w:r>
        <w:rPr>
          <w:rFonts w:asciiTheme="minorHAnsi" w:eastAsiaTheme="minorEastAsia" w:hAnsiTheme="minorHAnsi" w:cstheme="minorBidi"/>
          <w:color w:val="000000" w:themeColor="text1"/>
          <w:sz w:val="22"/>
          <w:szCs w:val="22"/>
        </w:rPr>
        <w:t xml:space="preserve"> as shown in Figure 1</w:t>
      </w:r>
      <w:r w:rsidRPr="195E92FF">
        <w:rPr>
          <w:rFonts w:asciiTheme="minorHAnsi" w:eastAsiaTheme="minorEastAsia" w:hAnsiTheme="minorHAnsi" w:cstheme="minorBidi"/>
          <w:color w:val="000000" w:themeColor="text1"/>
          <w:sz w:val="22"/>
          <w:szCs w:val="22"/>
        </w:rPr>
        <w:t>, which occurred on a network server that lacked the robust security measures available in cloud environments</w:t>
      </w:r>
      <w:r>
        <w:rPr>
          <w:rFonts w:asciiTheme="minorHAnsi" w:eastAsiaTheme="minorEastAsia" w:hAnsiTheme="minorHAnsi" w:cstheme="minorBidi"/>
          <w:color w:val="000000" w:themeColor="text1"/>
          <w:sz w:val="22"/>
          <w:szCs w:val="22"/>
        </w:rPr>
        <w:t xml:space="preserve"> [12]</w:t>
      </w:r>
      <w:r w:rsidRPr="195E92FF">
        <w:rPr>
          <w:rFonts w:asciiTheme="minorHAnsi" w:eastAsiaTheme="minorEastAsia" w:hAnsiTheme="minorHAnsi" w:cstheme="minorBidi"/>
          <w:color w:val="000000" w:themeColor="text1"/>
          <w:sz w:val="22"/>
          <w:szCs w:val="22"/>
        </w:rPr>
        <w:t>. Given that healthcare is a highly human-centric field, it requires significant human intervention for daily tasks, including patient management, staff scheduling, and safeguarding confidential patient records. By transitioning to a cloud-based infrastructure, healthcare institutions can secure sensitive data, enhance scalability, and improve overall operational efficiency. A well-designed cloud architecture offers a solid foundation that inherently mitigates risks associated with data breaches. This approach not only safeguards patient information but also fosters transparency and effective communication between patients and healthcare providers. Moreover, utilizing a dedicated cloud environment presents a more reliable solution compared to traditional third-party hosting options, where data integrity is often compromised. The proposed cloud architecture not only addresses the immediate concerns of data security but also lays the groundwork for future innovations in healthcare management, including potential integrations with Artificial Intelligence (AI) and Machine Learning (ML) technologies, leading to improved patient outcomes and advancements in healthcare delivery</w:t>
      </w:r>
      <w:r>
        <w:rPr>
          <w:rFonts w:asciiTheme="minorHAnsi" w:eastAsiaTheme="minorEastAsia" w:hAnsiTheme="minorHAnsi" w:cstheme="minorBidi"/>
          <w:color w:val="000000" w:themeColor="text1"/>
          <w:sz w:val="22"/>
          <w:szCs w:val="22"/>
        </w:rPr>
        <w:t xml:space="preserve"> [2]</w:t>
      </w:r>
      <w:r w:rsidRPr="195E92FF">
        <w:rPr>
          <w:rFonts w:asciiTheme="minorHAnsi" w:eastAsiaTheme="minorEastAsia" w:hAnsiTheme="minorHAnsi" w:cstheme="minorBidi"/>
          <w:color w:val="000000" w:themeColor="text1"/>
          <w:sz w:val="22"/>
          <w:szCs w:val="22"/>
        </w:rPr>
        <w:t>.</w:t>
      </w:r>
    </w:p>
    <w:p w14:paraId="78F9B42F" w14:textId="77777777" w:rsidR="00FA3735" w:rsidRDefault="00FA3735" w:rsidP="00FA3735">
      <w:pPr>
        <w:spacing w:before="240" w:after="240"/>
        <w:jc w:val="both"/>
        <w:rPr>
          <w:rFonts w:asciiTheme="minorHAnsi" w:eastAsiaTheme="minorEastAsia" w:hAnsiTheme="minorHAnsi" w:cstheme="minorBidi"/>
          <w:b/>
          <w:bCs/>
          <w:color w:val="000000" w:themeColor="text1"/>
          <w:sz w:val="22"/>
          <w:szCs w:val="22"/>
        </w:rPr>
      </w:pPr>
      <w:r>
        <w:rPr>
          <w:noProof/>
        </w:rPr>
        <w:lastRenderedPageBreak/>
        <mc:AlternateContent>
          <mc:Choice Requires="wpg">
            <w:drawing>
              <wp:inline distT="0" distB="0" distL="0" distR="0" wp14:anchorId="121F392F" wp14:editId="52E1884E">
                <wp:extent cx="5943600" cy="1457325"/>
                <wp:effectExtent l="0" t="0" r="0" b="9525"/>
                <wp:docPr id="1570380252" name="Group 1"/>
                <wp:cNvGraphicFramePr/>
                <a:graphic xmlns:a="http://schemas.openxmlformats.org/drawingml/2006/main">
                  <a:graphicData uri="http://schemas.microsoft.com/office/word/2010/wordprocessingGroup">
                    <wpg:wgp>
                      <wpg:cNvGrpSpPr/>
                      <wpg:grpSpPr>
                        <a:xfrm>
                          <a:off x="0" y="0"/>
                          <a:ext cx="5943600" cy="1457325"/>
                          <a:chOff x="0" y="0"/>
                          <a:chExt cx="5943600" cy="1457325"/>
                        </a:xfrm>
                      </wpg:grpSpPr>
                      <pic:pic xmlns:pic="http://schemas.openxmlformats.org/drawingml/2006/picture">
                        <pic:nvPicPr>
                          <pic:cNvPr id="1662533349" name="Picture 1662533349"/>
                          <pic:cNvPicPr>
                            <a:picLocks noChangeAspect="1"/>
                          </pic:cNvPicPr>
                        </pic:nvPicPr>
                        <pic:blipFill>
                          <a:blip r:embed="rId11"/>
                          <a:stretch>
                            <a:fillRect/>
                          </a:stretch>
                        </pic:blipFill>
                        <pic:spPr>
                          <a:xfrm>
                            <a:off x="0" y="0"/>
                            <a:ext cx="5943600" cy="1457325"/>
                          </a:xfrm>
                          <a:prstGeom prst="rect">
                            <a:avLst/>
                          </a:prstGeom>
                        </pic:spPr>
                      </pic:pic>
                      <wps:wsp>
                        <wps:cNvPr id="1526588490" name="Rectangle 1526588490"/>
                        <wps:cNvSpPr/>
                        <wps:spPr>
                          <a:xfrm>
                            <a:off x="85725" y="966787"/>
                            <a:ext cx="5705475" cy="233362"/>
                          </a:xfrm>
                          <a:prstGeom prst="rect">
                            <a:avLst/>
                          </a:prstGeom>
                          <a:no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w:pict>
              <v:group w14:anchorId="3C458E9E" id="Group 1" o:spid="_x0000_s1026" style="width:468pt;height:114.75pt;mso-position-horizontal-relative:char;mso-position-vertical-relative:line" coordsize="59436,14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2533349" o:spid="_x0000_s1027" type="#_x0000_t75" style="position:absolute;width:59436;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">
                  <v:imagedata r:id="rId12" o:title=""/>
                </v:shape>
                <v:rect id="Rectangle 1526588490" o:spid="_x0000_s1028" style="position:absolute;left:857;top:9667;width:57055;height:2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" filled="f" strokecolor="#243f60 [1604]" strokeweight="2pt"/>
                <w10:anchorlock/>
              </v:group>
            </w:pict>
          </mc:Fallback>
        </mc:AlternateContent>
      </w:r>
    </w:p>
    <w:p w14:paraId="1E825F2B" w14:textId="77777777" w:rsidR="00FA3735" w:rsidRPr="000C24A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Figure 1</w:t>
      </w:r>
      <w:r>
        <w:rPr>
          <w:rFonts w:asciiTheme="minorHAnsi" w:eastAsiaTheme="minorEastAsia" w:hAnsiTheme="minorHAnsi" w:cstheme="minorBidi"/>
          <w:b/>
          <w:bCs/>
          <w:color w:val="000000" w:themeColor="text1"/>
          <w:sz w:val="16"/>
          <w:szCs w:val="16"/>
        </w:rPr>
        <w:t xml:space="preserve"> [6]</w:t>
      </w:r>
    </w:p>
    <w:p w14:paraId="0A89C446" w14:textId="77777777" w:rsidR="00FA3735" w:rsidRDefault="00FA3735" w:rsidP="00FA3735">
      <w:pPr>
        <w:spacing w:before="240" w:after="240"/>
        <w:jc w:val="both"/>
        <w:rPr>
          <w:rFonts w:asciiTheme="minorHAnsi" w:eastAsiaTheme="minorEastAsia" w:hAnsiTheme="minorHAnsi" w:cstheme="minorBidi"/>
          <w:color w:val="000000" w:themeColor="text1"/>
          <w:sz w:val="22"/>
          <w:szCs w:val="22"/>
        </w:rPr>
        <w:sectPr w:rsidR="00FA3735" w:rsidSect="00FA3735">
          <w:headerReference w:type="default" r:id="rId13"/>
          <w:footerReference w:type="default" r:id="rId14"/>
          <w:pgSz w:w="12240" w:h="15840" w:code="1"/>
          <w:pgMar w:top="1440" w:right="1440" w:bottom="1440" w:left="1440" w:header="576" w:footer="576" w:gutter="0"/>
          <w:cols w:space="720"/>
          <w:docGrid w:linePitch="360"/>
        </w:sectPr>
      </w:pPr>
      <w:r w:rsidRPr="195E92FF">
        <w:rPr>
          <w:rFonts w:asciiTheme="minorHAnsi" w:eastAsiaTheme="minorEastAsia" w:hAnsiTheme="minorHAnsi" w:cstheme="minorBidi"/>
          <w:b/>
          <w:bCs/>
          <w:color w:val="000000" w:themeColor="text1"/>
          <w:sz w:val="22"/>
          <w:szCs w:val="22"/>
        </w:rPr>
        <w:t>Keywords:</w:t>
      </w:r>
      <w:r w:rsidRPr="195E92FF">
        <w:rPr>
          <w:rFonts w:asciiTheme="minorHAnsi" w:eastAsiaTheme="minorEastAsia" w:hAnsiTheme="minorHAnsi" w:cstheme="minorBidi"/>
          <w:color w:val="000000" w:themeColor="text1"/>
          <w:sz w:val="22"/>
          <w:szCs w:val="22"/>
        </w:rPr>
        <w:t xml:space="preserve"> Cloud-based Healthcare, Data Security, Digital Health Transformation, Data Breach Prevention</w:t>
      </w:r>
    </w:p>
    <w:p w14:paraId="623B6820" w14:textId="77777777" w:rsidR="00FA3735" w:rsidRPr="00F303E7" w:rsidRDefault="00FA3735" w:rsidP="00FA3735">
      <w:pPr>
        <w:jc w:val="both"/>
        <w:rPr>
          <w:rFonts w:ascii="Verdana" w:hAnsi="Verdana"/>
          <w:sz w:val="22"/>
          <w:szCs w:val="22"/>
        </w:rPr>
      </w:pPr>
    </w:p>
    <w:p w14:paraId="1C168465" w14:textId="77777777" w:rsidR="00FA3735" w:rsidRPr="00F303E7" w:rsidRDefault="00FA3735" w:rsidP="00FA3735">
      <w:pPr>
        <w:pStyle w:val="ListParagraph"/>
        <w:numPr>
          <w:ilvl w:val="0"/>
          <w:numId w:val="12"/>
        </w:numPr>
        <w:jc w:val="both"/>
        <w:rPr>
          <w:rFonts w:asciiTheme="minorHAnsi" w:eastAsiaTheme="minorEastAsia" w:hAnsiTheme="minorHAnsi" w:cstheme="minorBidi"/>
          <w:b/>
          <w:bCs/>
          <w:sz w:val="22"/>
          <w:szCs w:val="22"/>
        </w:rPr>
      </w:pPr>
      <w:r w:rsidRPr="195E92FF">
        <w:rPr>
          <w:rFonts w:asciiTheme="minorHAnsi" w:eastAsiaTheme="minorEastAsia" w:hAnsiTheme="minorHAnsi" w:cstheme="minorBidi"/>
          <w:b/>
          <w:bCs/>
          <w:sz w:val="22"/>
          <w:szCs w:val="22"/>
        </w:rPr>
        <w:t>INTRODUCTION</w:t>
      </w:r>
    </w:p>
    <w:p w14:paraId="26E1D855" w14:textId="77777777" w:rsidR="00FA3735" w:rsidRDefault="00FA3735" w:rsidP="00FA3735">
      <w:pPr>
        <w:ind w:left="1440"/>
        <w:jc w:val="both"/>
        <w:rPr>
          <w:rFonts w:asciiTheme="minorHAnsi" w:eastAsiaTheme="minorEastAsia" w:hAnsiTheme="minorHAnsi" w:cstheme="minorBidi"/>
          <w:b/>
          <w:bCs/>
          <w:sz w:val="22"/>
          <w:szCs w:val="22"/>
        </w:rPr>
      </w:pPr>
      <w:r w:rsidRPr="4541A1E1">
        <w:rPr>
          <w:rFonts w:asciiTheme="minorHAnsi" w:eastAsiaTheme="minorEastAsia" w:hAnsiTheme="minorHAnsi" w:cstheme="minorBidi"/>
          <w:sz w:val="22"/>
          <w:szCs w:val="22"/>
        </w:rPr>
        <w:t xml:space="preserve"> </w:t>
      </w:r>
    </w:p>
    <w:p w14:paraId="4134ECDA"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Recently, there has been a significant change in the healthcare sector towards utilizing cloud-based technology</w:t>
      </w:r>
      <w:r>
        <w:rPr>
          <w:rFonts w:asciiTheme="minorHAnsi" w:eastAsiaTheme="minorEastAsia" w:hAnsiTheme="minorHAnsi" w:cstheme="minorBidi"/>
          <w:sz w:val="22"/>
          <w:szCs w:val="22"/>
        </w:rPr>
        <w:t xml:space="preserve"> as shown in Figure 2</w:t>
      </w:r>
      <w:r w:rsidRPr="4541A1E1">
        <w:rPr>
          <w:rFonts w:asciiTheme="minorHAnsi" w:eastAsiaTheme="minorEastAsia" w:hAnsiTheme="minorHAnsi" w:cstheme="minorBidi"/>
          <w:sz w:val="22"/>
          <w:szCs w:val="22"/>
        </w:rPr>
        <w:t>, leading to a push for updating systems to boost efficiency, enhance patient care, and improve data organization</w:t>
      </w:r>
      <w:r>
        <w:rPr>
          <w:rFonts w:asciiTheme="minorHAnsi" w:eastAsiaTheme="minorEastAsia" w:hAnsiTheme="minorHAnsi" w:cstheme="minorBidi"/>
          <w:sz w:val="22"/>
          <w:szCs w:val="22"/>
        </w:rPr>
        <w:t xml:space="preserve"> [1]</w:t>
      </w:r>
      <w:r w:rsidRPr="4541A1E1">
        <w:rPr>
          <w:rFonts w:asciiTheme="minorHAnsi" w:eastAsiaTheme="minorEastAsia" w:hAnsiTheme="minorHAnsi" w:cstheme="minorBidi"/>
          <w:sz w:val="22"/>
          <w:szCs w:val="22"/>
        </w:rPr>
        <w:t xml:space="preserve">. Recent statistics show that around 90% of healthcare organizations are currently using cloud services, with roughly 60% choosing third-party providers to help with the transition </w:t>
      </w:r>
      <w:r>
        <w:rPr>
          <w:rFonts w:asciiTheme="minorHAnsi" w:eastAsiaTheme="minorEastAsia" w:hAnsiTheme="minorHAnsi" w:cstheme="minorBidi"/>
          <w:sz w:val="22"/>
          <w:szCs w:val="22"/>
        </w:rPr>
        <w:t>[4]</w:t>
      </w:r>
      <w:r w:rsidRPr="4541A1E1">
        <w:rPr>
          <w:rFonts w:asciiTheme="minorHAnsi" w:eastAsiaTheme="minorEastAsia" w:hAnsiTheme="minorHAnsi" w:cstheme="minorBidi"/>
          <w:sz w:val="22"/>
          <w:szCs w:val="22"/>
        </w:rPr>
        <w:t xml:space="preserve">. Nevertheless, data breaches continue to happen at alarming rates, even with the extensive use of cloud technologies, often due to insufficient security measures and improper cloud architecture. </w:t>
      </w:r>
    </w:p>
    <w:p w14:paraId="266F34F9"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134FFCC4" w14:textId="77777777" w:rsidR="00FA3735" w:rsidRDefault="00FA3735" w:rsidP="00FA3735">
      <w:pPr>
        <w:jc w:val="both"/>
      </w:pPr>
      <w:r w:rsidRPr="4541A1E1">
        <w:rPr>
          <w:rFonts w:asciiTheme="minorHAnsi" w:eastAsiaTheme="minorEastAsia" w:hAnsiTheme="minorHAnsi" w:cstheme="minorBidi"/>
          <w:sz w:val="22"/>
          <w:szCs w:val="22"/>
        </w:rPr>
        <w:t xml:space="preserve">In this difficult environment, moving towards a safe cloud framework, especially with the use of AWS, offers a chance for healthcare institutions to tackle these dangers. AWS provides an extensive solution that guarantees top-notch data security and compliance with healthcare regulations while also delivering advanced tools for efficient data management, analytics, and scalability. Healthcare organizations can greatly minimize the dangers of data breaches and gain improved performance and reliability by utilizing AWS's infrastructure. </w:t>
      </w:r>
    </w:p>
    <w:p w14:paraId="7EA0A98A"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74951821" w14:textId="77777777" w:rsidR="00FA3735" w:rsidRDefault="00FA3735" w:rsidP="00FA3735">
      <w:pPr>
        <w:jc w:val="both"/>
      </w:pPr>
      <w:r w:rsidRPr="4541A1E1">
        <w:rPr>
          <w:rFonts w:asciiTheme="minorHAnsi" w:eastAsiaTheme="minorEastAsia" w:hAnsiTheme="minorHAnsi" w:cstheme="minorBidi"/>
          <w:sz w:val="22"/>
          <w:szCs w:val="22"/>
        </w:rPr>
        <w:t xml:space="preserve">The main purpose of implementing AWS is to establish a protected cloud setting that alleviates the significant worries about data integrity experienced by healthcare entities, especially </w:t>
      </w:r>
      <w:r w:rsidRPr="4541A1E1">
        <w:rPr>
          <w:rFonts w:asciiTheme="minorHAnsi" w:eastAsiaTheme="minorEastAsia" w:hAnsiTheme="minorHAnsi" w:cstheme="minorBidi"/>
          <w:sz w:val="22"/>
          <w:szCs w:val="22"/>
        </w:rPr>
        <w:t xml:space="preserve">smaller firms with limited IT capabilities. By updating their processes with a trustworthy cloud service, these companies can utilize new technologies to improve patient care and efficiency, all while protecting sensitive data. </w:t>
      </w:r>
    </w:p>
    <w:p w14:paraId="16CB93B7"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1AEE9259" w14:textId="77777777" w:rsidR="00FA3735" w:rsidRDefault="00FA3735" w:rsidP="00FA3735">
      <w:pPr>
        <w:jc w:val="both"/>
      </w:pPr>
      <w:r w:rsidRPr="4541A1E1">
        <w:rPr>
          <w:rFonts w:asciiTheme="minorHAnsi" w:eastAsiaTheme="minorEastAsia" w:hAnsiTheme="minorHAnsi" w:cstheme="minorBidi"/>
          <w:sz w:val="22"/>
          <w:szCs w:val="22"/>
        </w:rPr>
        <w:t xml:space="preserve">Most of the participants believe that cloud computing is vital for enabling preventive care, consolidating medical records, and supporting low-income communities. Additionally, a large portion of the population acknowledges the advantages in enabling remote diagnosis and care. </w:t>
      </w:r>
    </w:p>
    <w:p w14:paraId="4D712305" w14:textId="77777777" w:rsidR="00FA3735" w:rsidRDefault="00FA3735" w:rsidP="00FA3735">
      <w:pPr>
        <w:jc w:val="both"/>
        <w:rPr>
          <w:rFonts w:asciiTheme="minorHAnsi" w:eastAsiaTheme="minorEastAsia" w:hAnsiTheme="minorHAnsi" w:cstheme="minorBidi"/>
          <w:sz w:val="22"/>
          <w:szCs w:val="22"/>
        </w:rPr>
      </w:pPr>
    </w:p>
    <w:p w14:paraId="0859439F" w14:textId="77777777" w:rsidR="00FA3735" w:rsidRDefault="00FA3735" w:rsidP="00FA3735">
      <w:pPr>
        <w:jc w:val="both"/>
        <w:rPr>
          <w:rFonts w:asciiTheme="minorHAnsi" w:eastAsiaTheme="minorEastAsia" w:hAnsiTheme="minorHAnsi" w:cstheme="minorBidi"/>
          <w:sz w:val="22"/>
          <w:szCs w:val="22"/>
        </w:rPr>
      </w:pPr>
      <w:r w:rsidRPr="195E92FF">
        <w:rPr>
          <w:rFonts w:asciiTheme="minorHAnsi" w:eastAsiaTheme="minorEastAsia" w:hAnsiTheme="minorHAnsi" w:cstheme="minorBidi"/>
          <w:sz w:val="22"/>
          <w:szCs w:val="22"/>
        </w:rPr>
        <w:t xml:space="preserve"> </w:t>
      </w:r>
      <w:r>
        <w:rPr>
          <w:noProof/>
        </w:rPr>
        <w:drawing>
          <wp:inline distT="0" distB="0" distL="0" distR="0" wp14:anchorId="3136F613" wp14:editId="0A5AB661">
            <wp:extent cx="2441740" cy="2721959"/>
            <wp:effectExtent l="0" t="0" r="0" b="0"/>
            <wp:docPr id="2063862552" name="Picture 206386255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62552" name="Picture 2063862552"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41740" cy="2721959"/>
                    </a:xfrm>
                    <a:prstGeom prst="rect">
                      <a:avLst/>
                    </a:prstGeom>
                  </pic:spPr>
                </pic:pic>
              </a:graphicData>
            </a:graphic>
          </wp:inline>
        </w:drawing>
      </w:r>
    </w:p>
    <w:p w14:paraId="6383E534" w14:textId="77777777" w:rsidR="00FA3735" w:rsidRPr="009C5EF2"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2 [5]</w:t>
      </w:r>
    </w:p>
    <w:p w14:paraId="55FCEFCE"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 This article will explore how AWS cloud structure can help healthcare institutions address security obstacles and prevent significant data breaches. </w:t>
      </w:r>
      <w:r w:rsidRPr="4541A1E1">
        <w:rPr>
          <w:rFonts w:asciiTheme="minorHAnsi" w:eastAsiaTheme="minorEastAsia" w:hAnsiTheme="minorHAnsi" w:cstheme="minorBidi"/>
          <w:sz w:val="22"/>
          <w:szCs w:val="22"/>
        </w:rPr>
        <w:lastRenderedPageBreak/>
        <w:t>The discussion will highlight the significance of choosing a strong and safe cloud infrastructure, and show how AWS solutions can boost data protection, streamline workflows, and enhance patient outcomes. By embracing AWS cloud-based healthcare management, companies can prepare for expansion, making sure they address the demands of the digital era and provide top-notch care to patients. This article will investigate how AWS cloud structure can aid healthcare institutions in addressing security obstacles and preventing significant data breaches</w:t>
      </w:r>
      <w:r>
        <w:rPr>
          <w:rFonts w:asciiTheme="minorHAnsi" w:eastAsiaTheme="minorEastAsia" w:hAnsiTheme="minorHAnsi" w:cstheme="minorBidi"/>
          <w:sz w:val="22"/>
          <w:szCs w:val="22"/>
        </w:rPr>
        <w:t xml:space="preserve"> witnessed as in Figure 3</w:t>
      </w:r>
      <w:r w:rsidRPr="4541A1E1">
        <w:rPr>
          <w:rFonts w:asciiTheme="minorHAnsi" w:eastAsiaTheme="minorEastAsia" w:hAnsiTheme="minorHAnsi" w:cstheme="minorBidi"/>
          <w:sz w:val="22"/>
          <w:szCs w:val="22"/>
        </w:rPr>
        <w:t xml:space="preserve">. The conversation will highlight how choosing a strong and safe cloud infrastructure like AWS can boost data protection, simplify processes, and enhance patient results. By embracing AWS cloud-based healthcare management, organizations can prepare for expansion, making sure they address the obstacles of the digital era and provide outstanding care to patients. </w:t>
      </w:r>
    </w:p>
    <w:p w14:paraId="63888B99" w14:textId="77777777" w:rsidR="00FA3735" w:rsidRDefault="00FA3735" w:rsidP="00FA3735">
      <w:pPr>
        <w:jc w:val="both"/>
        <w:rPr>
          <w:rFonts w:asciiTheme="minorHAnsi" w:eastAsiaTheme="minorEastAsia" w:hAnsiTheme="minorHAnsi" w:cstheme="minorBidi"/>
          <w:sz w:val="22"/>
          <w:szCs w:val="22"/>
        </w:rPr>
      </w:pPr>
      <w:r w:rsidRPr="195E92FF">
        <w:rPr>
          <w:rFonts w:asciiTheme="minorHAnsi" w:eastAsiaTheme="minorEastAsia" w:hAnsiTheme="minorHAnsi" w:cstheme="minorBidi"/>
          <w:sz w:val="22"/>
          <w:szCs w:val="22"/>
        </w:rPr>
        <w:t xml:space="preserve"> </w:t>
      </w:r>
    </w:p>
    <w:p w14:paraId="08605DA7" w14:textId="77777777" w:rsidR="00FA3735" w:rsidRPr="00F303E7" w:rsidRDefault="00FA3735" w:rsidP="00FA3735">
      <w:pPr>
        <w:pStyle w:val="ListParagraph"/>
        <w:numPr>
          <w:ilvl w:val="0"/>
          <w:numId w:val="12"/>
        </w:numPr>
        <w:jc w:val="both"/>
        <w:rPr>
          <w:rFonts w:asciiTheme="minorHAnsi" w:eastAsiaTheme="minorEastAsia" w:hAnsiTheme="minorHAnsi" w:cstheme="minorBidi"/>
          <w:b/>
          <w:bCs/>
          <w:sz w:val="22"/>
          <w:szCs w:val="22"/>
        </w:rPr>
      </w:pPr>
      <w:r w:rsidRPr="195E92FF">
        <w:rPr>
          <w:rFonts w:asciiTheme="minorHAnsi" w:eastAsiaTheme="minorEastAsia" w:hAnsiTheme="minorHAnsi" w:cstheme="minorBidi"/>
          <w:b/>
          <w:bCs/>
          <w:sz w:val="22"/>
          <w:szCs w:val="22"/>
        </w:rPr>
        <w:t>BACKGROUND</w:t>
      </w:r>
    </w:p>
    <w:p w14:paraId="73F586D0" w14:textId="77777777" w:rsidR="00FA3735" w:rsidRPr="00F303E7"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 </w:t>
      </w:r>
    </w:p>
    <w:p w14:paraId="2D41CDC7" w14:textId="77777777" w:rsidR="00FA3735" w:rsidRPr="00F303E7"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The healthcare sector is experiencing a major shift, more and more depending on cloud-based systems to boost efficiency, improve patient treatment, and simplify data handling. With organizations aiming to update their operations, the use of cloud services has increased, with 90% of healthcare organizations reportedly using cloud technology (Cloud Comparison Tool, 2023). </w:t>
      </w:r>
      <w:r>
        <w:br/>
      </w:r>
      <w:r>
        <w:br/>
      </w:r>
      <w:r w:rsidRPr="4541A1E1">
        <w:rPr>
          <w:rFonts w:asciiTheme="minorHAnsi" w:eastAsiaTheme="minorEastAsia" w:hAnsiTheme="minorHAnsi" w:cstheme="minorBidi"/>
          <w:sz w:val="22"/>
          <w:szCs w:val="22"/>
        </w:rPr>
        <w:t xml:space="preserve">As the healthcare environment changes, it is crucial for organizations to implement strong security measures that are specifically designed for their cloud setups. Studies show that a lot of healthcare facilities are not well-equipped to handle these issues, emphasizing the urgent requirement for thorough plans to reduce risks related to cloud computing (Healthcare Data Breaches, 2023). </w:t>
      </w:r>
      <w:r>
        <w:br/>
      </w:r>
      <w:r w:rsidRPr="4541A1E1">
        <w:rPr>
          <w:rFonts w:asciiTheme="minorHAnsi" w:eastAsiaTheme="minorEastAsia" w:hAnsiTheme="minorHAnsi" w:cstheme="minorBidi"/>
          <w:sz w:val="22"/>
          <w:szCs w:val="22"/>
        </w:rPr>
        <w:t xml:space="preserve"> </w:t>
      </w:r>
    </w:p>
    <w:p w14:paraId="50801AA4" w14:textId="77777777" w:rsidR="00FA3735" w:rsidRPr="00F303E7"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 </w:t>
      </w:r>
    </w:p>
    <w:p w14:paraId="5D8AED21" w14:textId="77777777" w:rsidR="00FA3735" w:rsidRDefault="00FA3735" w:rsidP="00FA3735">
      <w:pPr>
        <w:jc w:val="both"/>
        <w:rPr>
          <w:rFonts w:asciiTheme="minorHAnsi" w:eastAsiaTheme="minorEastAsia" w:hAnsiTheme="minorHAnsi" w:cstheme="minorBidi"/>
          <w:sz w:val="22"/>
          <w:szCs w:val="22"/>
        </w:rPr>
      </w:pPr>
      <w:r>
        <w:rPr>
          <w:noProof/>
        </w:rPr>
        <w:drawing>
          <wp:inline distT="0" distB="0" distL="0" distR="0" wp14:anchorId="01A46D86" wp14:editId="55134F66">
            <wp:extent cx="2695575" cy="1944794"/>
            <wp:effectExtent l="0" t="0" r="0" b="0"/>
            <wp:docPr id="1818470397" name="Picture 1818470397"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70397" name="Picture 1818470397" descr="A screenshot of a data repo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5575" cy="1944794"/>
                    </a:xfrm>
                    <a:prstGeom prst="rect">
                      <a:avLst/>
                    </a:prstGeom>
                  </pic:spPr>
                </pic:pic>
              </a:graphicData>
            </a:graphic>
          </wp:inline>
        </w:drawing>
      </w:r>
    </w:p>
    <w:p w14:paraId="35B7E5E1" w14:textId="77777777" w:rsidR="00FA3735" w:rsidRPr="009C5EF2"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3</w:t>
      </w:r>
    </w:p>
    <w:p w14:paraId="6AFAA8E0"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This article discusses the importance of adopting secure cloud structures, specifically using AWS, to improve data security and adherence to healthcare laws. By tackling the specific security issues linked to cloud-based healthcare management, companies can enhance protection of sensitive patient data and strengthen their operational resilience. </w:t>
      </w:r>
    </w:p>
    <w:p w14:paraId="2D2D85CC" w14:textId="77777777" w:rsidR="00FA3735" w:rsidRPr="00F303E7" w:rsidRDefault="00FA3735" w:rsidP="00FA3735">
      <w:pPr>
        <w:jc w:val="both"/>
        <w:rPr>
          <w:rFonts w:asciiTheme="minorHAnsi" w:eastAsiaTheme="minorEastAsia" w:hAnsiTheme="minorHAnsi" w:cstheme="minorBidi"/>
          <w:sz w:val="22"/>
          <w:szCs w:val="22"/>
        </w:rPr>
      </w:pPr>
      <w:r w:rsidRPr="195E92FF">
        <w:rPr>
          <w:rFonts w:asciiTheme="minorHAnsi" w:eastAsiaTheme="minorEastAsia" w:hAnsiTheme="minorHAnsi" w:cstheme="minorBidi"/>
          <w:sz w:val="22"/>
          <w:szCs w:val="22"/>
        </w:rPr>
        <w:t xml:space="preserve"> </w:t>
      </w:r>
    </w:p>
    <w:p w14:paraId="4672B6A8" w14:textId="77777777" w:rsidR="00FA3735" w:rsidRPr="00F303E7" w:rsidRDefault="00FA3735" w:rsidP="00FA3735">
      <w:pPr>
        <w:pStyle w:val="ListParagraph"/>
        <w:numPr>
          <w:ilvl w:val="0"/>
          <w:numId w:val="12"/>
        </w:numPr>
        <w:jc w:val="both"/>
        <w:rPr>
          <w:rFonts w:asciiTheme="minorHAnsi" w:eastAsiaTheme="minorEastAsia" w:hAnsiTheme="minorHAnsi" w:cstheme="minorBidi"/>
          <w:b/>
          <w:bCs/>
          <w:sz w:val="22"/>
          <w:szCs w:val="22"/>
        </w:rPr>
      </w:pPr>
      <w:r w:rsidRPr="195E92FF">
        <w:rPr>
          <w:rFonts w:asciiTheme="minorHAnsi" w:eastAsiaTheme="minorEastAsia" w:hAnsiTheme="minorHAnsi" w:cstheme="minorBidi"/>
          <w:b/>
          <w:bCs/>
          <w:sz w:val="22"/>
          <w:szCs w:val="22"/>
        </w:rPr>
        <w:t>USEFULLNESS</w:t>
      </w:r>
    </w:p>
    <w:p w14:paraId="39D612D0"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 </w:t>
      </w:r>
    </w:p>
    <w:p w14:paraId="649C8FD9"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The shift to cloud-based solutions in healthcare has attracted much interest for its ability to improve operational efficiency, cut costs, and enhance patient care. Many research studies point out the advantages of cloud technology in the field of healthcare, such as enhanced access to data, increased collaboration among healthcare professionals, and more efficient workflows. A study conducted by Raghupathi and Raghupathi (2020) </w:t>
      </w:r>
      <w:r>
        <w:rPr>
          <w:rFonts w:asciiTheme="minorHAnsi" w:eastAsiaTheme="minorEastAsia" w:hAnsiTheme="minorHAnsi" w:cstheme="minorBidi"/>
          <w:sz w:val="22"/>
          <w:szCs w:val="22"/>
        </w:rPr>
        <w:t xml:space="preserve">[10] </w:t>
      </w:r>
      <w:r w:rsidRPr="4541A1E1">
        <w:rPr>
          <w:rFonts w:asciiTheme="minorHAnsi" w:eastAsiaTheme="minorEastAsia" w:hAnsiTheme="minorHAnsi" w:cstheme="minorBidi"/>
          <w:sz w:val="22"/>
          <w:szCs w:val="22"/>
        </w:rPr>
        <w:t xml:space="preserve">highlights the way cloud computing allows healthcare organizations to handle vast amounts of data efficiently, leading to enhanced decision-making and better patient results. </w:t>
      </w:r>
    </w:p>
    <w:p w14:paraId="65477350"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011FAB18"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Additionally, cloud solutions provide healthcare institutions with the ability to adapt quickly to evolving demands, especially during times of public health crises. </w:t>
      </w:r>
    </w:p>
    <w:p w14:paraId="36F361D4"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31FCDF01"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Even with these benefits, the growing amount of data breaches in the healthcare industry highlights the urgent requirement for strong security measures</w:t>
      </w:r>
      <w:r>
        <w:rPr>
          <w:rFonts w:asciiTheme="minorHAnsi" w:eastAsiaTheme="minorEastAsia" w:hAnsiTheme="minorHAnsi" w:cstheme="minorBidi"/>
          <w:sz w:val="22"/>
          <w:szCs w:val="22"/>
        </w:rPr>
        <w:t xml:space="preserve"> [9]</w:t>
      </w:r>
      <w:r w:rsidRPr="4541A1E1">
        <w:rPr>
          <w:rFonts w:asciiTheme="minorHAnsi" w:eastAsiaTheme="minorEastAsia" w:hAnsiTheme="minorHAnsi" w:cstheme="minorBidi"/>
          <w:sz w:val="22"/>
          <w:szCs w:val="22"/>
        </w:rPr>
        <w:t xml:space="preserve">. Healthcare organizations face some </w:t>
      </w:r>
      <w:r w:rsidRPr="4541A1E1">
        <w:rPr>
          <w:rFonts w:asciiTheme="minorHAnsi" w:eastAsiaTheme="minorEastAsia" w:hAnsiTheme="minorHAnsi" w:cstheme="minorBidi"/>
          <w:sz w:val="22"/>
          <w:szCs w:val="22"/>
        </w:rPr>
        <w:lastRenderedPageBreak/>
        <w:t xml:space="preserve">of the highest rates of data breaches, which showcase the risks linked to poorly configured cloud environments. This has led to an increase in research aimed at creating models and guidelines for securing cloud systems in healthcare environments. </w:t>
      </w:r>
    </w:p>
    <w:p w14:paraId="4D03F843" w14:textId="77777777" w:rsidR="00FA3735" w:rsidRDefault="00FA3735" w:rsidP="00FA3735">
      <w:pPr>
        <w:jc w:val="both"/>
      </w:pPr>
      <w:r w:rsidRPr="4541A1E1">
        <w:rPr>
          <w:rFonts w:asciiTheme="minorHAnsi" w:eastAsiaTheme="minorEastAsia" w:hAnsiTheme="minorHAnsi" w:cstheme="minorBidi"/>
          <w:sz w:val="22"/>
          <w:szCs w:val="22"/>
        </w:rPr>
        <w:t xml:space="preserve"> </w:t>
      </w:r>
    </w:p>
    <w:p w14:paraId="2C580672" w14:textId="77777777" w:rsidR="00FA3735"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To sum up, despite the various benefits cloud-based solutions offer to healthcare, it is crucial to tackle the security issues that come with them. Continuing studies and the establishment of top practices for cloud structure can greatly enhance data security and safeguarding confidential patient data. Healthcare organizations can improve patient care and operational efficiency by using the knowledge gained from similar projects to help them with adopting cloud technology</w:t>
      </w:r>
      <w:r>
        <w:rPr>
          <w:rFonts w:asciiTheme="minorHAnsi" w:eastAsiaTheme="minorEastAsia" w:hAnsiTheme="minorHAnsi" w:cstheme="minorBidi"/>
          <w:sz w:val="22"/>
          <w:szCs w:val="22"/>
        </w:rPr>
        <w:t xml:space="preserve"> and noted by the source as per the below figure</w:t>
      </w:r>
      <w:r w:rsidRPr="4541A1E1">
        <w:rPr>
          <w:rFonts w:asciiTheme="minorHAnsi" w:eastAsiaTheme="minorEastAsia" w:hAnsiTheme="minorHAnsi" w:cstheme="minorBidi"/>
          <w:sz w:val="22"/>
          <w:szCs w:val="22"/>
        </w:rPr>
        <w:t xml:space="preserve">. </w:t>
      </w:r>
    </w:p>
    <w:p w14:paraId="47FC10AA" w14:textId="77777777" w:rsidR="00FA3735" w:rsidRDefault="00FA3735" w:rsidP="00FA3735">
      <w:pPr>
        <w:jc w:val="both"/>
        <w:rPr>
          <w:rFonts w:asciiTheme="minorHAnsi" w:eastAsiaTheme="minorEastAsia" w:hAnsiTheme="minorHAnsi" w:cstheme="minorBidi"/>
          <w:sz w:val="22"/>
          <w:szCs w:val="22"/>
        </w:rPr>
      </w:pPr>
    </w:p>
    <w:p w14:paraId="2C182E03" w14:textId="77777777" w:rsidR="00FA3735" w:rsidRDefault="00FA3735" w:rsidP="00FA3735">
      <w:pPr>
        <w:jc w:val="both"/>
        <w:rPr>
          <w:rFonts w:asciiTheme="minorHAnsi" w:eastAsiaTheme="minorEastAsia" w:hAnsiTheme="minorHAnsi" w:cstheme="minorBidi"/>
          <w:sz w:val="22"/>
          <w:szCs w:val="22"/>
        </w:rPr>
      </w:pPr>
      <w:r>
        <w:rPr>
          <w:noProof/>
        </w:rPr>
        <w:drawing>
          <wp:inline distT="0" distB="0" distL="0" distR="0" wp14:anchorId="566BDFA0" wp14:editId="60D9E3AE">
            <wp:extent cx="2838450" cy="2095500"/>
            <wp:effectExtent l="0" t="0" r="0" b="0"/>
            <wp:docPr id="1805667113" name="Picture 1805667113"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67113" name="Picture 1805667113" descr="A graph of data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8450" cy="2095500"/>
                    </a:xfrm>
                    <a:prstGeom prst="rect">
                      <a:avLst/>
                    </a:prstGeom>
                  </pic:spPr>
                </pic:pic>
              </a:graphicData>
            </a:graphic>
          </wp:inline>
        </w:drawing>
      </w:r>
    </w:p>
    <w:p w14:paraId="36AA0447" w14:textId="77777777" w:rsidR="00FA3735" w:rsidRPr="009C5EF2"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4 [8]</w:t>
      </w:r>
    </w:p>
    <w:p w14:paraId="3372F3CE" w14:textId="77777777" w:rsidR="00FA3735" w:rsidRPr="00F303E7" w:rsidRDefault="00FA3735" w:rsidP="00FA3735">
      <w:pPr>
        <w:pStyle w:val="ListParagraph"/>
        <w:numPr>
          <w:ilvl w:val="0"/>
          <w:numId w:val="12"/>
        </w:num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sz w:val="22"/>
          <w:szCs w:val="22"/>
        </w:rPr>
        <w:t xml:space="preserve"> </w:t>
      </w:r>
      <w:r w:rsidRPr="4541A1E1">
        <w:rPr>
          <w:rFonts w:asciiTheme="minorHAnsi" w:eastAsiaTheme="minorEastAsia" w:hAnsiTheme="minorHAnsi" w:cstheme="minorBidi"/>
          <w:b/>
          <w:bCs/>
          <w:sz w:val="22"/>
          <w:szCs w:val="22"/>
        </w:rPr>
        <w:t>Investing Data Breach Incident</w:t>
      </w:r>
    </w:p>
    <w:p w14:paraId="5C0001C6"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In July 2024, OnePoint Patient Care (OPPC), a top provider of hospice and palliative pharmaceutical services, experienced a major data breach event</w:t>
      </w:r>
      <w:r>
        <w:rPr>
          <w:rFonts w:asciiTheme="minorHAnsi" w:eastAsiaTheme="minorEastAsia" w:hAnsiTheme="minorHAnsi" w:cstheme="minorBidi"/>
          <w:sz w:val="22"/>
          <w:szCs w:val="22"/>
        </w:rPr>
        <w:t xml:space="preserve"> [13]</w:t>
      </w:r>
      <w:r w:rsidRPr="4541A1E1">
        <w:rPr>
          <w:rFonts w:asciiTheme="minorHAnsi" w:eastAsiaTheme="minorEastAsia" w:hAnsiTheme="minorHAnsi" w:cstheme="minorBidi"/>
          <w:sz w:val="22"/>
          <w:szCs w:val="22"/>
        </w:rPr>
        <w:t xml:space="preserve">. The company's reputation took a big hit due to this event, putting the data of almost 800,000 patients at risk. The leaked data consisted of names, birth dates, SSNs, and medical files. The situation exposed weaknesses in OPPC's current data system, prompting a reevaluation of their cyber defense strategy. </w:t>
      </w:r>
    </w:p>
    <w:p w14:paraId="0750DDE7" w14:textId="77777777" w:rsidR="00FA3735" w:rsidRPr="00F303E7" w:rsidRDefault="00FA3735" w:rsidP="00FA3735">
      <w:pPr>
        <w:spacing w:after="160"/>
        <w:jc w:val="both"/>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Analysis of Causes</w:t>
      </w:r>
    </w:p>
    <w:p w14:paraId="445D99A5" w14:textId="77777777" w:rsidR="00FA3735" w:rsidRDefault="00FA3735" w:rsidP="00FA3735">
      <w:pPr>
        <w:spacing w:after="160"/>
        <w:jc w:val="both"/>
        <w:rPr>
          <w:rFonts w:asciiTheme="minorHAnsi" w:eastAsiaTheme="minorEastAsia" w:hAnsiTheme="minorHAnsi" w:cstheme="minorBidi"/>
          <w:sz w:val="22"/>
          <w:szCs w:val="22"/>
        </w:rPr>
      </w:pPr>
      <w:r>
        <w:rPr>
          <w:noProof/>
        </w:rPr>
        <w:drawing>
          <wp:inline distT="0" distB="0" distL="0" distR="0" wp14:anchorId="4E4682DB" wp14:editId="0216FC41">
            <wp:extent cx="2834640" cy="1906905"/>
            <wp:effectExtent l="0" t="0" r="0" b="0"/>
            <wp:docPr id="22817796" name="Picture 3" descr="A diagram of data breach iss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7796" name="Picture 3" descr="A diagram of data breach issu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4640" cy="1906905"/>
                    </a:xfrm>
                    <a:prstGeom prst="rect">
                      <a:avLst/>
                    </a:prstGeom>
                    <a:noFill/>
                    <a:ln>
                      <a:noFill/>
                    </a:ln>
                  </pic:spPr>
                </pic:pic>
              </a:graphicData>
            </a:graphic>
          </wp:inline>
        </w:drawing>
      </w:r>
    </w:p>
    <w:p w14:paraId="55DC27A8" w14:textId="77777777" w:rsidR="00FA3735" w:rsidRPr="000C24A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5</w:t>
      </w:r>
    </w:p>
    <w:p w14:paraId="79EA3444"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Based on the provided materials and additional sources, several key factors contributed to the data breach</w:t>
      </w:r>
      <w:r>
        <w:rPr>
          <w:rFonts w:asciiTheme="minorHAnsi" w:eastAsiaTheme="minorEastAsia" w:hAnsiTheme="minorHAnsi" w:cstheme="minorBidi"/>
          <w:sz w:val="22"/>
          <w:szCs w:val="22"/>
        </w:rPr>
        <w:t xml:space="preserve"> as per the above figure</w:t>
      </w:r>
      <w:r w:rsidRPr="4541A1E1">
        <w:rPr>
          <w:rFonts w:asciiTheme="minorHAnsi" w:eastAsiaTheme="minorEastAsia" w:hAnsiTheme="minorHAnsi" w:cstheme="minorBidi"/>
          <w:sz w:val="22"/>
          <w:szCs w:val="22"/>
        </w:rPr>
        <w:t>:</w:t>
      </w:r>
    </w:p>
    <w:p w14:paraId="28E4058C"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1. </w:t>
      </w:r>
      <w:r w:rsidRPr="4541A1E1">
        <w:rPr>
          <w:rFonts w:asciiTheme="minorHAnsi" w:eastAsiaTheme="minorEastAsia" w:hAnsiTheme="minorHAnsi" w:cstheme="minorBidi"/>
          <w:b/>
          <w:bCs/>
          <w:sz w:val="22"/>
          <w:szCs w:val="22"/>
        </w:rPr>
        <w:t>Centralized Data System:</w:t>
      </w:r>
      <w:r w:rsidRPr="4541A1E1">
        <w:rPr>
          <w:rFonts w:asciiTheme="minorHAnsi" w:eastAsiaTheme="minorEastAsia" w:hAnsiTheme="minorHAnsi" w:cstheme="minorBidi"/>
          <w:sz w:val="22"/>
          <w:szCs w:val="22"/>
        </w:rPr>
        <w:t xml:space="preserve"> OPPC employed a centralized data architecture where all data was stored in a single repository. </w:t>
      </w:r>
    </w:p>
    <w:p w14:paraId="4EB59477"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While this approach simplifies management, it creates a "single point of failure." When the central repository is compromised, attackers gain access to the entire dataset. In this case, there were insufficient safeguards like data-at-rest encryption or distributed storage systems.</w:t>
      </w:r>
    </w:p>
    <w:p w14:paraId="270D7372"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2. </w:t>
      </w:r>
      <w:r w:rsidRPr="4541A1E1">
        <w:rPr>
          <w:rFonts w:asciiTheme="minorHAnsi" w:eastAsiaTheme="minorEastAsia" w:hAnsiTheme="minorHAnsi" w:cstheme="minorBidi"/>
          <w:b/>
          <w:bCs/>
          <w:sz w:val="22"/>
          <w:szCs w:val="22"/>
        </w:rPr>
        <w:t>Outdated Security Infrastructure:</w:t>
      </w:r>
      <w:r w:rsidRPr="4541A1E1">
        <w:rPr>
          <w:rFonts w:asciiTheme="minorHAnsi" w:eastAsiaTheme="minorEastAsia" w:hAnsiTheme="minorHAnsi" w:cstheme="minorBidi"/>
          <w:sz w:val="22"/>
          <w:szCs w:val="22"/>
        </w:rPr>
        <w:t xml:space="preserve"> The investigation revealed that OPPC relied on legacy systems lacking regular updates. </w:t>
      </w:r>
    </w:p>
    <w:p w14:paraId="4A12AA90"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These systems were vulnerable to modern cyberattacks due to:</w:t>
      </w:r>
    </w:p>
    <w:p w14:paraId="49264176"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Weak Encryption: Sensitive data was either poorly encrypted or not encrypted at all.</w:t>
      </w:r>
    </w:p>
    <w:p w14:paraId="5BAA1BF7"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Inadequate Threat Monitoring: The breach remained undetected for two days, indicating weaknesses in intrusion detection systems (IDS).</w:t>
      </w:r>
    </w:p>
    <w:p w14:paraId="27FFB33D"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-Poor Access Controls: Role-based access control (RBAC) vulnerabilities allowed unauthorized access.</w:t>
      </w:r>
    </w:p>
    <w:p w14:paraId="178C0334"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3. </w:t>
      </w:r>
      <w:r w:rsidRPr="4541A1E1">
        <w:rPr>
          <w:rFonts w:asciiTheme="minorHAnsi" w:eastAsiaTheme="minorEastAsia" w:hAnsiTheme="minorHAnsi" w:cstheme="minorBidi"/>
          <w:b/>
          <w:bCs/>
          <w:sz w:val="22"/>
          <w:szCs w:val="22"/>
        </w:rPr>
        <w:t>Lack of Network Segmentation:</w:t>
      </w:r>
      <w:r w:rsidRPr="4541A1E1">
        <w:rPr>
          <w:rFonts w:asciiTheme="minorHAnsi" w:eastAsiaTheme="minorEastAsia" w:hAnsiTheme="minorHAnsi" w:cstheme="minorBidi"/>
          <w:sz w:val="22"/>
          <w:szCs w:val="22"/>
        </w:rPr>
        <w:t xml:space="preserve"> Network segmentation isolates parts of a network to limit the spread of an attack. OPPC failed to implement </w:t>
      </w:r>
      <w:r w:rsidRPr="4541A1E1">
        <w:rPr>
          <w:rFonts w:asciiTheme="minorHAnsi" w:eastAsiaTheme="minorEastAsia" w:hAnsiTheme="minorHAnsi" w:cstheme="minorBidi"/>
          <w:sz w:val="22"/>
          <w:szCs w:val="22"/>
        </w:rPr>
        <w:lastRenderedPageBreak/>
        <w:t>segmentation, enabling attackers to access a larger volume of data after breaching the system.</w:t>
      </w:r>
    </w:p>
    <w:p w14:paraId="7163A5C6"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4. </w:t>
      </w:r>
      <w:r w:rsidRPr="4541A1E1">
        <w:rPr>
          <w:rFonts w:asciiTheme="minorHAnsi" w:eastAsiaTheme="minorEastAsia" w:hAnsiTheme="minorHAnsi" w:cstheme="minorBidi"/>
          <w:b/>
          <w:bCs/>
          <w:sz w:val="22"/>
          <w:szCs w:val="22"/>
        </w:rPr>
        <w:t>Third-Party Risks:</w:t>
      </w:r>
      <w:r w:rsidRPr="4541A1E1">
        <w:rPr>
          <w:rFonts w:asciiTheme="minorHAnsi" w:eastAsiaTheme="minorEastAsia" w:hAnsiTheme="minorHAnsi" w:cstheme="minorBidi"/>
          <w:sz w:val="22"/>
          <w:szCs w:val="22"/>
        </w:rPr>
        <w:t xml:space="preserve"> OPPC's use of third-party software and services potentially introduced vulnerabilities. Risks included:</w:t>
      </w:r>
    </w:p>
    <w:p w14:paraId="16DB8C80"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Poor vulnerability management by vendors.</w:t>
      </w:r>
    </w:p>
    <w:p w14:paraId="7FA9CFCE"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Insufficient security evaluations of third-party integrations.</w:t>
      </w:r>
    </w:p>
    <w:p w14:paraId="309612B7" w14:textId="77777777" w:rsidR="00FA3735" w:rsidRDefault="00FA3735" w:rsidP="00FA3735">
      <w:pPr>
        <w:spacing w:after="160"/>
        <w:jc w:val="both"/>
        <w:rPr>
          <w:rFonts w:asciiTheme="minorHAnsi" w:eastAsiaTheme="minorEastAsia" w:hAnsiTheme="minorHAnsi" w:cstheme="minorBidi"/>
          <w:sz w:val="22"/>
          <w:szCs w:val="22"/>
        </w:rPr>
      </w:pPr>
      <w:r>
        <w:rPr>
          <w:noProof/>
        </w:rPr>
        <w:drawing>
          <wp:inline distT="0" distB="0" distL="0" distR="0" wp14:anchorId="46D80448" wp14:editId="6829209D">
            <wp:extent cx="2834640" cy="2671445"/>
            <wp:effectExtent l="0" t="0" r="0" b="0"/>
            <wp:docPr id="679989336" name="Picture 8" descr="A diagram of a tree with a ro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9336" name="Picture 8" descr="A diagram of a tree with a root syste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4640" cy="2671445"/>
                    </a:xfrm>
                    <a:prstGeom prst="rect">
                      <a:avLst/>
                    </a:prstGeom>
                    <a:noFill/>
                    <a:ln>
                      <a:noFill/>
                    </a:ln>
                  </pic:spPr>
                </pic:pic>
              </a:graphicData>
            </a:graphic>
          </wp:inline>
        </w:drawing>
      </w:r>
    </w:p>
    <w:p w14:paraId="0858BA25" w14:textId="77777777" w:rsidR="00FA3735" w:rsidRPr="000C24A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6</w:t>
      </w:r>
    </w:p>
    <w:p w14:paraId="4EE9D1BE" w14:textId="77777777" w:rsidR="00FA3735" w:rsidRPr="00F303E7" w:rsidRDefault="00FA3735" w:rsidP="00FA3735">
      <w:pPr>
        <w:spacing w:after="160"/>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The data breach incident at OnePoint Patient Care serves as a crucial lesson for the company and the healthcare industry </w:t>
      </w:r>
      <w:bookmarkStart w:id="1" w:name="_Int_wp3pnWQZ"/>
      <w:r w:rsidRPr="4541A1E1">
        <w:rPr>
          <w:rFonts w:asciiTheme="minorHAnsi" w:eastAsiaTheme="minorEastAsia" w:hAnsiTheme="minorHAnsi" w:cstheme="minorBidi"/>
          <w:sz w:val="22"/>
          <w:szCs w:val="22"/>
        </w:rPr>
        <w:t>at</w:t>
      </w:r>
      <w:bookmarkEnd w:id="1"/>
      <w:r w:rsidRPr="4541A1E1">
        <w:rPr>
          <w:rFonts w:asciiTheme="minorHAnsi" w:eastAsiaTheme="minorEastAsia" w:hAnsiTheme="minorHAnsi" w:cstheme="minorBidi"/>
          <w:sz w:val="22"/>
          <w:szCs w:val="22"/>
        </w:rPr>
        <w:t xml:space="preserve"> large. </w:t>
      </w:r>
    </w:p>
    <w:p w14:paraId="7B20379E" w14:textId="77777777" w:rsidR="00FA3735" w:rsidRPr="00F303E7" w:rsidRDefault="00FA3735" w:rsidP="00FA3735">
      <w:pPr>
        <w:spacing w:after="160"/>
        <w:jc w:val="both"/>
        <w:rPr>
          <w:rFonts w:asciiTheme="minorHAnsi" w:eastAsiaTheme="minorEastAsia" w:hAnsiTheme="minorHAnsi" w:cstheme="minorBidi"/>
          <w:b/>
          <w:bCs/>
          <w:sz w:val="22"/>
          <w:szCs w:val="22"/>
        </w:rPr>
      </w:pPr>
      <w:r w:rsidRPr="4541A1E1">
        <w:rPr>
          <w:rFonts w:asciiTheme="minorHAnsi" w:eastAsiaTheme="minorEastAsia" w:hAnsiTheme="minorHAnsi" w:cstheme="minorBidi"/>
          <w:sz w:val="22"/>
          <w:szCs w:val="22"/>
        </w:rPr>
        <w:t>The key takeaway is the necessity of continuous system updates, improved incident response procedures, and fostering a culture of cybersecurity.</w:t>
      </w:r>
      <w:r>
        <w:rPr>
          <w:rFonts w:asciiTheme="minorHAnsi" w:eastAsiaTheme="minorEastAsia" w:hAnsiTheme="minorHAnsi" w:cstheme="minorBidi"/>
          <w:sz w:val="22"/>
          <w:szCs w:val="22"/>
        </w:rPr>
        <w:t xml:space="preserve"> Figure 6 highlights the inadequate measures which can be taken care of as initial measures.</w:t>
      </w:r>
      <w:r w:rsidRPr="4541A1E1">
        <w:rPr>
          <w:rFonts w:asciiTheme="minorHAnsi" w:eastAsiaTheme="minorEastAsia" w:hAnsiTheme="minorHAnsi" w:cstheme="minorBidi"/>
          <w:sz w:val="22"/>
          <w:szCs w:val="22"/>
        </w:rPr>
        <w:t xml:space="preserve"> These measures are essential to ensure patient data protection and system reliability.</w:t>
      </w:r>
    </w:p>
    <w:p w14:paraId="1E02A12F" w14:textId="77777777" w:rsidR="00FA3735" w:rsidRPr="00F303E7" w:rsidRDefault="00FA3735" w:rsidP="00FA3735">
      <w:pPr>
        <w:pStyle w:val="ListParagraph"/>
        <w:numPr>
          <w:ilvl w:val="0"/>
          <w:numId w:val="12"/>
        </w:numPr>
        <w:spacing w:after="160" w:line="259" w:lineRule="auto"/>
        <w:rPr>
          <w:rFonts w:asciiTheme="minorHAnsi" w:eastAsiaTheme="minorEastAsia" w:hAnsiTheme="minorHAnsi" w:cstheme="minorBidi"/>
          <w:sz w:val="22"/>
          <w:szCs w:val="22"/>
        </w:rPr>
      </w:pPr>
      <w:r w:rsidRPr="4541A1E1">
        <w:rPr>
          <w:rFonts w:asciiTheme="minorHAnsi" w:eastAsiaTheme="minorEastAsia" w:hAnsiTheme="minorHAnsi" w:cstheme="minorBidi"/>
          <w:b/>
          <w:bCs/>
          <w:sz w:val="22"/>
          <w:szCs w:val="22"/>
        </w:rPr>
        <w:t>OnePoint Patient Care’s Previous Architecture</w:t>
      </w:r>
    </w:p>
    <w:p w14:paraId="65EE5A6B"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The detailed technical architecture of OnePoint Patient Care (OPPC) prior to the breach, as that information has yet to be explicitly detailed in public disclosures. However, based on industry </w:t>
      </w:r>
      <w:r w:rsidRPr="4541A1E1">
        <w:rPr>
          <w:rFonts w:asciiTheme="minorHAnsi" w:eastAsiaTheme="minorEastAsia" w:hAnsiTheme="minorHAnsi" w:cstheme="minorBidi"/>
          <w:sz w:val="22"/>
          <w:szCs w:val="22"/>
        </w:rPr>
        <w:t>practices and the nature of the breach, some insights can be inferred:</w:t>
      </w:r>
    </w:p>
    <w:p w14:paraId="040FAC9E" w14:textId="77777777" w:rsidR="00FA3735" w:rsidRPr="00F303E7" w:rsidRDefault="00FA3735" w:rsidP="00FA3735">
      <w:p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Centralized Data Systems</w:t>
      </w:r>
    </w:p>
    <w:p w14:paraId="685DD288"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Centralized data systems are architectures where data is stored and managed in a single repository to manage sensitive information efficiently and make it more convenient for management. However, it also introduces risks if the entire system can be affected if the central server or storage is compromised due to cyberattacks, hardware failure, or design flaws.</w:t>
      </w:r>
    </w:p>
    <w:p w14:paraId="7262A0E4" w14:textId="77777777" w:rsidR="00FA3735" w:rsidRPr="00F303E7" w:rsidRDefault="00FA3735" w:rsidP="00FA3735">
      <w:p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Outdated Security Infrastructure</w:t>
      </w:r>
    </w:p>
    <w:p w14:paraId="4CC343D6"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Outdated security infrastructure is a significant risk for organizations with vulnerabilities that will make the issue happen, such as the systems, software, or hardware that no longer receive updates, patches, or support. The breach's success suggests the presence of outdated or insufficient security measures. In OnePoint Patient Care (OPPC), possibly cause of these details, for example:</w:t>
      </w:r>
    </w:p>
    <w:p w14:paraId="7A0E5011" w14:textId="77777777" w:rsidR="00FA3735" w:rsidRPr="00F303E7" w:rsidRDefault="00FA3735" w:rsidP="00FA3735">
      <w:pPr>
        <w:pStyle w:val="ListParagraph"/>
        <w:numPr>
          <w:ilvl w:val="0"/>
          <w:numId w:val="3"/>
        </w:num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Weak Encryption: The sensitive information may not have been encrypted both at rest and in transit</w:t>
      </w:r>
    </w:p>
    <w:p w14:paraId="12228886" w14:textId="77777777" w:rsidR="00FA3735" w:rsidRPr="00F303E7" w:rsidRDefault="00FA3735" w:rsidP="00FA3735">
      <w:pPr>
        <w:pStyle w:val="ListParagraph"/>
        <w:numPr>
          <w:ilvl w:val="0"/>
          <w:numId w:val="3"/>
        </w:num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Limited Threat Detection: The breach went undetected for two days, indicating gaps in real-time monitoring and intrusion detection systems.</w:t>
      </w:r>
    </w:p>
    <w:p w14:paraId="51DC492E" w14:textId="77777777" w:rsidR="00FA3735" w:rsidRPr="00F303E7" w:rsidRDefault="00FA3735" w:rsidP="00FA3735">
      <w:pPr>
        <w:pStyle w:val="ListParagraph"/>
        <w:numPr>
          <w:ilvl w:val="0"/>
          <w:numId w:val="3"/>
        </w:num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Poor Access Controls: Unauthorized access implies a lack of strict role-based access control (RBAC) or multifactor authentication (MFA) protocols.</w:t>
      </w:r>
    </w:p>
    <w:p w14:paraId="0AF05503" w14:textId="77777777" w:rsidR="00FA3735" w:rsidRPr="00F303E7" w:rsidRDefault="00FA3735" w:rsidP="00FA3735">
      <w:p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 xml:space="preserve">Legacy Systems </w:t>
      </w:r>
    </w:p>
    <w:p w14:paraId="40FA0BC3"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These systems become a weak link in IT infrastructure, which tells healthcare data to potential risks because healthcare organizations often operate legacy systems that struggle with modern cybersecurity tools. These outdated systems lack the ability to support current security protocols and updates, making them vulnerable to cyber threats.</w:t>
      </w:r>
    </w:p>
    <w:p w14:paraId="53A2101B" w14:textId="77777777" w:rsidR="00FA3735" w:rsidRPr="00F303E7" w:rsidRDefault="00FA3735" w:rsidP="00FA3735">
      <w:p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Lack of Network Segmentation</w:t>
      </w:r>
    </w:p>
    <w:p w14:paraId="0B50B49A"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lastRenderedPageBreak/>
        <w:t>Network segmentation is a critical security practice that isolates different parts of a network to limit the scope of an attack. In cases where data breaches occur, such as the example implied, the exposure of a large dataset often points to insufficient network segmentation. Without this protective measure, attackers can access the entire network once they breach a single system.</w:t>
      </w:r>
    </w:p>
    <w:p w14:paraId="322D34CA" w14:textId="77777777" w:rsidR="00FA3735" w:rsidRPr="00F303E7" w:rsidRDefault="00FA3735" w:rsidP="00FA3735">
      <w:pPr>
        <w:spacing w:after="160"/>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Third-Party Risk</w:t>
      </w:r>
    </w:p>
    <w:p w14:paraId="0B4EEFBE"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Organizations like OnePoint Patient Care (OPPC) that rely on third-party software or cloud services are inherently exposed to risks originating from those external vendors, especially if vendor security practices are insufficient. They can become an entry point for attackers, potentially compromising the organization's sensitive data.</w:t>
      </w:r>
    </w:p>
    <w:p w14:paraId="6E501500"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Incident Response and Notification Delays</w:t>
      </w:r>
    </w:p>
    <w:p w14:paraId="11429E0F" w14:textId="77777777" w:rsidR="00FA3735" w:rsidRPr="00F303E7" w:rsidRDefault="00FA3735" w:rsidP="00FA3735">
      <w:pPr>
        <w:spacing w:after="160"/>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The delay in notifying victims of OnePoint Patient Care's data breach shows significant gaps in their incident response protocols. These delays risk victim protection, fail to meet regulatory requirements, and harm organizational credibility.</w:t>
      </w:r>
    </w:p>
    <w:p w14:paraId="43B65F12" w14:textId="77777777" w:rsidR="00FA3735" w:rsidRPr="00F303E7" w:rsidRDefault="00FA3735" w:rsidP="00FA3735">
      <w:pPr>
        <w:spacing w:after="160" w:line="259" w:lineRule="auto"/>
        <w:jc w:val="both"/>
        <w:rPr>
          <w:rFonts w:asciiTheme="minorHAnsi" w:eastAsiaTheme="minorEastAsia" w:hAnsiTheme="minorHAnsi" w:cstheme="minorBidi"/>
          <w:sz w:val="22"/>
          <w:szCs w:val="22"/>
        </w:rPr>
      </w:pPr>
    </w:p>
    <w:p w14:paraId="466A032A" w14:textId="77777777" w:rsidR="00FA3735" w:rsidRPr="00F303E7" w:rsidRDefault="00FA3735" w:rsidP="00FA3735">
      <w:pPr>
        <w:pStyle w:val="ListParagraph"/>
        <w:numPr>
          <w:ilvl w:val="0"/>
          <w:numId w:val="12"/>
        </w:numPr>
        <w:spacing w:after="160" w:line="259" w:lineRule="auto"/>
        <w:jc w:val="both"/>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AWS HIPAA Program and Shared Responsibility Model</w:t>
      </w:r>
    </w:p>
    <w:p w14:paraId="6C0842FD"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The Health Insurance Portability and Accountability Act (HIPAA) compliance package on AWS helps healthcare businesses process, store, and transmit protected health information (PHI) in a secure manner. AWS's program is based on the shared responsibility model, which assigns specific roles to the client and AWS to maintain security and compliance</w:t>
      </w:r>
      <w:r>
        <w:rPr>
          <w:rFonts w:asciiTheme="minorHAnsi" w:eastAsiaTheme="minorEastAsia" w:hAnsiTheme="minorHAnsi" w:cstheme="minorBidi"/>
          <w:sz w:val="22"/>
          <w:szCs w:val="22"/>
          <w:lang w:val="en-IN"/>
        </w:rPr>
        <w:t xml:space="preserve"> [11]</w:t>
      </w:r>
      <w:r w:rsidRPr="4541A1E1">
        <w:rPr>
          <w:rFonts w:asciiTheme="minorHAnsi" w:eastAsiaTheme="minorEastAsia" w:hAnsiTheme="minorHAnsi" w:cstheme="minorBidi"/>
          <w:sz w:val="22"/>
          <w:szCs w:val="22"/>
          <w:lang w:val="en-IN"/>
        </w:rPr>
        <w:t>.</w:t>
      </w:r>
    </w:p>
    <w:p w14:paraId="13FED0DC" w14:textId="77777777" w:rsidR="00FA3735" w:rsidRPr="00F303E7" w:rsidRDefault="00FA3735" w:rsidP="00FA3735">
      <w:pPr>
        <w:spacing w:after="160" w:line="300" w:lineRule="auto"/>
        <w:jc w:val="both"/>
        <w:rPr>
          <w:rFonts w:asciiTheme="minorHAnsi" w:eastAsiaTheme="minorEastAsia" w:hAnsiTheme="minorHAnsi" w:cstheme="minorBidi"/>
          <w:b/>
          <w:bCs/>
          <w:sz w:val="22"/>
          <w:szCs w:val="22"/>
          <w:lang w:val="en-IN"/>
        </w:rPr>
      </w:pPr>
      <w:r w:rsidRPr="4541A1E1">
        <w:rPr>
          <w:rFonts w:asciiTheme="minorHAnsi" w:eastAsiaTheme="minorEastAsia" w:hAnsiTheme="minorHAnsi" w:cstheme="minorBidi"/>
          <w:b/>
          <w:bCs/>
          <w:sz w:val="22"/>
          <w:szCs w:val="22"/>
          <w:lang w:val="en-IN"/>
        </w:rPr>
        <w:t>Shared Responsibility Model for HIPAA Compliance</w:t>
      </w:r>
    </w:p>
    <w:p w14:paraId="319F3F72"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 xml:space="preserve">AWS’s Responsibilities: The physical infrastructure and core services like computing, storage, and </w:t>
      </w:r>
      <w:r w:rsidRPr="4541A1E1">
        <w:rPr>
          <w:rFonts w:asciiTheme="minorHAnsi" w:eastAsiaTheme="minorEastAsia" w:hAnsiTheme="minorHAnsi" w:cstheme="minorBidi"/>
          <w:sz w:val="22"/>
          <w:szCs w:val="22"/>
          <w:lang w:val="en-IN"/>
        </w:rPr>
        <w:t>networking are all under the control of AWS, which also manages the security "of" the cloud. In addition to maintaining necessary services like network firewalls and encryption tools, AWS guarantees that data centres correspond to industry requirements for environmental and physical security measures.</w:t>
      </w:r>
    </w:p>
    <w:p w14:paraId="4551C2BE"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Customer Responsibilities: Customers are in responsibility for maintaining security "in" the cloud, which means they must properly handle PHI data, create access controls, and configure AWS services. For example, it is the customer's responsibility to ensure compliance with HIPAA regulations by putting encryption, access control, and appropriate configuration into existence.</w:t>
      </w:r>
    </w:p>
    <w:p w14:paraId="6CA8D40E" w14:textId="77777777" w:rsidR="00FA3735" w:rsidRPr="00F303E7" w:rsidRDefault="00FA3735" w:rsidP="00FA3735">
      <w:pPr>
        <w:spacing w:after="160" w:line="300" w:lineRule="auto"/>
        <w:jc w:val="both"/>
        <w:rPr>
          <w:rFonts w:asciiTheme="minorHAnsi" w:eastAsiaTheme="minorEastAsia" w:hAnsiTheme="minorHAnsi" w:cstheme="minorBidi"/>
          <w:b/>
          <w:bCs/>
          <w:sz w:val="22"/>
          <w:szCs w:val="22"/>
          <w:lang w:val="en-IN"/>
        </w:rPr>
      </w:pPr>
      <w:r w:rsidRPr="4541A1E1">
        <w:rPr>
          <w:rFonts w:asciiTheme="minorHAnsi" w:eastAsiaTheme="minorEastAsia" w:hAnsiTheme="minorHAnsi" w:cstheme="minorBidi"/>
          <w:b/>
          <w:bCs/>
          <w:sz w:val="22"/>
          <w:szCs w:val="22"/>
          <w:lang w:val="en-IN"/>
        </w:rPr>
        <w:t>Security Services in AWS’s HIPAA Environment</w:t>
      </w:r>
    </w:p>
    <w:p w14:paraId="23DBFF8B"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AWS provides HIPAA-compliant services, including AWS Lambda for serverless, scalable computing, Amazon S3 for safe data storage, and Amazon RDS for database administration. These systems' integrated compliance capabilities enable businesses to monitor access logs, deploy end-to-end encryption, and identify irregularities instantly.</w:t>
      </w:r>
    </w:p>
    <w:p w14:paraId="49E744E6"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To assist healthcare businesses in monitoring activity and configuration changes inside their environment, AWS offers solutions such as AWS CloudTrail and AWS Config. By offering data on resource setups, access patterns, and possible security threats, these solutions help to maintain compliance.</w:t>
      </w:r>
    </w:p>
    <w:p w14:paraId="484AF762" w14:textId="77777777" w:rsidR="00FA3735" w:rsidRPr="00F303E7" w:rsidRDefault="00FA3735" w:rsidP="00FA3735">
      <w:pPr>
        <w:spacing w:after="160" w:line="300" w:lineRule="auto"/>
        <w:jc w:val="both"/>
        <w:rPr>
          <w:rFonts w:asciiTheme="minorHAnsi" w:eastAsiaTheme="minorEastAsia" w:hAnsiTheme="minorHAnsi" w:cstheme="minorBidi"/>
          <w:b/>
          <w:bCs/>
          <w:sz w:val="22"/>
          <w:szCs w:val="22"/>
          <w:lang w:val="en-IN"/>
        </w:rPr>
      </w:pPr>
      <w:r w:rsidRPr="4541A1E1">
        <w:rPr>
          <w:rFonts w:asciiTheme="minorHAnsi" w:eastAsiaTheme="minorEastAsia" w:hAnsiTheme="minorHAnsi" w:cstheme="minorBidi"/>
          <w:b/>
          <w:bCs/>
          <w:sz w:val="22"/>
          <w:szCs w:val="22"/>
          <w:lang w:val="en-IN"/>
        </w:rPr>
        <w:t>Best Practices for HIPAA Compliance on AWS</w:t>
      </w:r>
    </w:p>
    <w:p w14:paraId="7F013D8B"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 xml:space="preserve">Data Encryption: Use AWS Key Management Service (KMS) or alternative encryption </w:t>
      </w:r>
      <w:r w:rsidRPr="4541A1E1">
        <w:rPr>
          <w:rFonts w:asciiTheme="minorHAnsi" w:eastAsiaTheme="minorEastAsia" w:hAnsiTheme="minorHAnsi" w:cstheme="minorBidi"/>
          <w:sz w:val="22"/>
          <w:szCs w:val="22"/>
          <w:lang w:val="en-IN"/>
        </w:rPr>
        <w:lastRenderedPageBreak/>
        <w:t>techniques to protect sensitive data while it is in transit and at rest.</w:t>
      </w:r>
    </w:p>
    <w:p w14:paraId="6DA3009E"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Access Control and Monitoring: For role-based access control, make sure that only authorized users have access to PHI by utilizing AWS Identity and Access Management (IAM). Activating multi-factor authentication (MFA) enhances user verification even more.</w:t>
      </w:r>
    </w:p>
    <w:p w14:paraId="215BA8A8"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Audit and Incident Response: AWS offers logging features and audit trails to identify, address, and recover from security events. Having a strong incident response plan in place is essential for dealing with possible breaches or illegal access as soon as possible.</w:t>
      </w:r>
    </w:p>
    <w:p w14:paraId="5462073A" w14:textId="77777777" w:rsidR="00FA3735" w:rsidRPr="00F303E7"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This figure shows how healthcare organizations leveraging AWS services for compliance with HIPAA regulations apply the Shared Responsibility Model. It draws attention to the different roles and responsibilities that AWS and the consumer (a healthcare organization) perform when maintaining data security and privacy.</w:t>
      </w:r>
    </w:p>
    <w:p w14:paraId="4FBC1FE0" w14:textId="77777777" w:rsidR="00FA3735" w:rsidRDefault="00FA3735" w:rsidP="00FA3735">
      <w:pPr>
        <w:spacing w:after="160" w:line="300" w:lineRule="auto"/>
        <w:jc w:val="both"/>
        <w:rPr>
          <w:rFonts w:asciiTheme="minorHAnsi" w:eastAsiaTheme="minorEastAsia" w:hAnsiTheme="minorHAnsi" w:cstheme="minorBidi"/>
          <w:sz w:val="22"/>
          <w:szCs w:val="22"/>
          <w:lang w:val="en-IN"/>
        </w:rPr>
      </w:pPr>
      <w:r>
        <w:rPr>
          <w:noProof/>
        </w:rPr>
        <w:drawing>
          <wp:inline distT="0" distB="0" distL="0" distR="0" wp14:anchorId="0CD50B71" wp14:editId="6424B0CF">
            <wp:extent cx="2834640" cy="1747520"/>
            <wp:effectExtent l="0" t="0" r="0" b="5080"/>
            <wp:docPr id="1595866055" name="Picture 7" descr="A diagram of a health c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6055" name="Picture 7" descr="A diagram of a health care company&#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1747520"/>
                    </a:xfrm>
                    <a:prstGeom prst="rect">
                      <a:avLst/>
                    </a:prstGeom>
                    <a:noFill/>
                    <a:ln>
                      <a:noFill/>
                    </a:ln>
                  </pic:spPr>
                </pic:pic>
              </a:graphicData>
            </a:graphic>
          </wp:inline>
        </w:drawing>
      </w:r>
    </w:p>
    <w:p w14:paraId="7F1FAC1D" w14:textId="77777777" w:rsidR="00FA3735" w:rsidRPr="000C24A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7</w:t>
      </w:r>
    </w:p>
    <w:p w14:paraId="7D1AC945" w14:textId="77777777" w:rsidR="00FA3735" w:rsidRPr="00326A86" w:rsidRDefault="00FA3735" w:rsidP="00FA3735">
      <w:pPr>
        <w:spacing w:after="160" w:line="300" w:lineRule="auto"/>
        <w:jc w:val="both"/>
        <w:rPr>
          <w:rFonts w:asciiTheme="minorHAnsi" w:eastAsiaTheme="minorEastAsia" w:hAnsiTheme="minorHAnsi" w:cstheme="minorBidi"/>
          <w:sz w:val="22"/>
          <w:szCs w:val="22"/>
          <w:lang w:val="en-IN"/>
        </w:rPr>
      </w:pPr>
      <w:r w:rsidRPr="4541A1E1">
        <w:rPr>
          <w:rFonts w:asciiTheme="minorHAnsi" w:eastAsiaTheme="minorEastAsia" w:hAnsiTheme="minorHAnsi" w:cstheme="minorBidi"/>
          <w:sz w:val="22"/>
          <w:szCs w:val="22"/>
          <w:lang w:val="en-IN"/>
        </w:rPr>
        <w:t xml:space="preserve">Utilizing AWS's HIPAA compliance program and following the shared responsibility model can help One Point Patient Care build a safe, reliable cloud environment for our project. AWS's integrated compliance tools and strong encryption solutions </w:t>
      </w:r>
      <w:r w:rsidRPr="4541A1E1">
        <w:rPr>
          <w:rFonts w:asciiTheme="minorHAnsi" w:eastAsiaTheme="minorEastAsia" w:hAnsiTheme="minorHAnsi" w:cstheme="minorBidi"/>
          <w:sz w:val="22"/>
          <w:szCs w:val="22"/>
          <w:lang w:val="en-IN"/>
        </w:rPr>
        <w:t>ensure that companies adhere with legal obligations and reduce security threats, especially those related to data access and breach avoidance. One Point Patient Care can preserve patient confidentiality, assure regulatory compliance, and uphold confidence in their cloud-based infrastructure by conforming to AWS's procedures.</w:t>
      </w:r>
    </w:p>
    <w:p w14:paraId="07A85C1F" w14:textId="77777777" w:rsidR="00FA3735" w:rsidRPr="00F303E7" w:rsidRDefault="00FA3735" w:rsidP="00FA3735">
      <w:pPr>
        <w:pStyle w:val="ListParagraph"/>
        <w:numPr>
          <w:ilvl w:val="0"/>
          <w:numId w:val="12"/>
        </w:numPr>
        <w:spacing w:after="160"/>
        <w:jc w:val="both"/>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APPROACH</w:t>
      </w:r>
    </w:p>
    <w:p w14:paraId="60E2D512" w14:textId="77777777" w:rsidR="00FA3735" w:rsidRPr="00F303E7"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In this research, we propose a robust cloud architecture tailored specifically for OnePoint Patient Care that prioritizes data security and network integrity. Given the increasing frequency of data breaches and the unique vulnerabilities associated with cloud environments, our approach focuses on implementing a secure architecture that adheres to best practices as shown in the below two figures for safeguarding sensitive patient information.</w:t>
      </w:r>
    </w:p>
    <w:p w14:paraId="7914FC23" w14:textId="77777777" w:rsidR="00FA3735" w:rsidRDefault="00FA3735" w:rsidP="00FA3735">
      <w:pPr>
        <w:jc w:val="both"/>
        <w:rPr>
          <w:rFonts w:asciiTheme="minorHAnsi" w:eastAsiaTheme="minorEastAsia" w:hAnsiTheme="minorHAnsi" w:cstheme="minorBidi"/>
          <w:sz w:val="22"/>
          <w:szCs w:val="22"/>
        </w:rPr>
      </w:pPr>
      <w:r>
        <w:rPr>
          <w:noProof/>
        </w:rPr>
        <w:drawing>
          <wp:inline distT="0" distB="0" distL="0" distR="0" wp14:anchorId="6E9FEF54" wp14:editId="08AD6C92">
            <wp:extent cx="2991418" cy="1774479"/>
            <wp:effectExtent l="0" t="0" r="6350" b="3810"/>
            <wp:docPr id="2073552487" name="Picture 10" descr="A diagram of a cloud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2487" name="Picture 10" descr="A diagram of a cloud architectu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3551" cy="1775745"/>
                    </a:xfrm>
                    <a:prstGeom prst="rect">
                      <a:avLst/>
                    </a:prstGeom>
                    <a:noFill/>
                    <a:ln>
                      <a:noFill/>
                    </a:ln>
                  </pic:spPr>
                </pic:pic>
              </a:graphicData>
            </a:graphic>
          </wp:inline>
        </w:drawing>
      </w:r>
      <w:r w:rsidRPr="4541A1E1">
        <w:rPr>
          <w:rFonts w:asciiTheme="minorHAnsi" w:eastAsiaTheme="minorEastAsia" w:hAnsiTheme="minorHAnsi" w:cstheme="minorBidi"/>
          <w:sz w:val="22"/>
          <w:szCs w:val="22"/>
        </w:rPr>
        <w:t xml:space="preserve"> </w:t>
      </w:r>
    </w:p>
    <w:p w14:paraId="3519BA6F" w14:textId="77777777" w:rsidR="00FA3735" w:rsidRPr="00326A8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8</w:t>
      </w:r>
    </w:p>
    <w:p w14:paraId="37120792" w14:textId="77777777" w:rsidR="00FA3735" w:rsidRDefault="00FA3735" w:rsidP="00FA3735">
      <w:pPr>
        <w:jc w:val="both"/>
        <w:rPr>
          <w:rFonts w:asciiTheme="minorHAnsi" w:eastAsiaTheme="minorEastAsia" w:hAnsiTheme="minorHAnsi" w:cstheme="minorBidi"/>
          <w:sz w:val="22"/>
          <w:szCs w:val="22"/>
        </w:rPr>
      </w:pPr>
      <w:r>
        <w:rPr>
          <w:noProof/>
        </w:rPr>
        <w:lastRenderedPageBreak/>
        <w:drawing>
          <wp:inline distT="0" distB="0" distL="0" distR="0" wp14:anchorId="002AC4AE" wp14:editId="03C7FE10">
            <wp:extent cx="2834640" cy="3395345"/>
            <wp:effectExtent l="0" t="0" r="0" b="0"/>
            <wp:docPr id="789356882" name="Picture 11" descr="A diagram of a cloud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56882" name="Picture 11" descr="A diagram of a cloud architectur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4640" cy="3395345"/>
                    </a:xfrm>
                    <a:prstGeom prst="rect">
                      <a:avLst/>
                    </a:prstGeom>
                    <a:noFill/>
                    <a:ln>
                      <a:noFill/>
                    </a:ln>
                  </pic:spPr>
                </pic:pic>
              </a:graphicData>
            </a:graphic>
          </wp:inline>
        </w:drawing>
      </w:r>
    </w:p>
    <w:p w14:paraId="49B93E4F" w14:textId="77777777" w:rsidR="00FA3735" w:rsidRPr="00326A86"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9</w:t>
      </w:r>
    </w:p>
    <w:p w14:paraId="62984778" w14:textId="77777777" w:rsidR="00FA3735" w:rsidRPr="00F303E7" w:rsidRDefault="00FA3735" w:rsidP="00FA3735">
      <w:pPr>
        <w:jc w:val="both"/>
        <w:rPr>
          <w:rFonts w:asciiTheme="minorHAnsi" w:eastAsiaTheme="minorEastAsia" w:hAnsiTheme="minorHAnsi" w:cstheme="minorBidi"/>
          <w:color w:val="000000" w:themeColor="text1"/>
          <w:sz w:val="22"/>
          <w:szCs w:val="22"/>
        </w:rPr>
      </w:pPr>
      <w:r w:rsidRPr="195E92FF">
        <w:rPr>
          <w:rFonts w:asciiTheme="minorHAnsi" w:eastAsiaTheme="minorEastAsia" w:hAnsiTheme="minorHAnsi" w:cstheme="minorBidi"/>
          <w:color w:val="000000" w:themeColor="text1"/>
          <w:sz w:val="22"/>
          <w:szCs w:val="22"/>
        </w:rPr>
        <w:t>By following these guidelines, OnePoint Patient Care can create a robust cloud architecture that not only enhances operational efficiency but also significantly mitigates the risks associated with data breaches, ensuring the confidentiality and integrity of sensitive patient information.</w:t>
      </w:r>
    </w:p>
    <w:p w14:paraId="06FAC095" w14:textId="77777777" w:rsidR="00FA3735" w:rsidRPr="00F303E7" w:rsidRDefault="00FA3735" w:rsidP="00FA3735">
      <w:pPr>
        <w:jc w:val="both"/>
        <w:rPr>
          <w:rFonts w:asciiTheme="minorHAnsi" w:eastAsiaTheme="minorEastAsia" w:hAnsiTheme="minorHAnsi" w:cstheme="minorBidi"/>
          <w:sz w:val="22"/>
          <w:szCs w:val="22"/>
        </w:rPr>
      </w:pPr>
      <w:r w:rsidRPr="4541A1E1">
        <w:rPr>
          <w:rFonts w:asciiTheme="minorHAnsi" w:eastAsiaTheme="minorEastAsia" w:hAnsiTheme="minorHAnsi" w:cstheme="minorBidi"/>
          <w:sz w:val="22"/>
          <w:szCs w:val="22"/>
        </w:rPr>
        <w:t xml:space="preserve"> </w:t>
      </w:r>
    </w:p>
    <w:p w14:paraId="5CBABC84" w14:textId="77777777" w:rsidR="00FA3735" w:rsidRDefault="00FA3735" w:rsidP="00FA3735">
      <w:pPr>
        <w:pStyle w:val="ListParagraph"/>
        <w:numPr>
          <w:ilvl w:val="0"/>
          <w:numId w:val="12"/>
        </w:numPr>
        <w:spacing w:line="259" w:lineRule="auto"/>
        <w:rPr>
          <w:rFonts w:asciiTheme="minorHAnsi" w:eastAsiaTheme="minorEastAsia" w:hAnsiTheme="minorHAnsi" w:cstheme="minorBidi"/>
          <w:b/>
          <w:bCs/>
          <w:sz w:val="22"/>
          <w:szCs w:val="22"/>
        </w:rPr>
      </w:pPr>
      <w:r w:rsidRPr="4541A1E1">
        <w:rPr>
          <w:rFonts w:asciiTheme="minorHAnsi" w:eastAsiaTheme="minorEastAsia" w:hAnsiTheme="minorHAnsi" w:cstheme="minorBidi"/>
          <w:b/>
          <w:bCs/>
          <w:sz w:val="22"/>
          <w:szCs w:val="22"/>
        </w:rPr>
        <w:t>SUGGESTED AWS ARCHITECTURE FOR ONEPOINT PATIENT CARE</w:t>
      </w:r>
    </w:p>
    <w:p w14:paraId="02DEEA20" w14:textId="77777777" w:rsidR="00FA3735" w:rsidRDefault="00FA3735" w:rsidP="00FA3735">
      <w:pPr>
        <w:pStyle w:val="ListParagraph"/>
        <w:spacing w:line="259" w:lineRule="auto"/>
        <w:ind w:left="1080"/>
        <w:rPr>
          <w:rFonts w:asciiTheme="minorHAnsi" w:eastAsiaTheme="minorEastAsia" w:hAnsiTheme="minorHAnsi" w:cstheme="minorBidi"/>
          <w:b/>
          <w:bCs/>
          <w:sz w:val="22"/>
          <w:szCs w:val="22"/>
        </w:rPr>
      </w:pPr>
    </w:p>
    <w:p w14:paraId="3CC87CC1" w14:textId="77777777" w:rsidR="00FA3735" w:rsidRDefault="00FA3735" w:rsidP="00FA3735">
      <w:pPr>
        <w:spacing w:line="259" w:lineRule="auto"/>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Understanding OnePoint Patient Care's Data Needs and Processes</w:t>
      </w:r>
    </w:p>
    <w:p w14:paraId="7266DB9E" w14:textId="77777777" w:rsidR="00FA3735" w:rsidRDefault="00FA3735" w:rsidP="00FA3735">
      <w:pPr>
        <w:pStyle w:val="Heading4"/>
        <w:spacing w:before="319" w:after="319"/>
        <w:rPr>
          <w:rFonts w:asciiTheme="minorHAnsi" w:eastAsiaTheme="minorEastAsia" w:hAnsiTheme="minorHAnsi" w:cstheme="minorBidi"/>
          <w:b w:val="0"/>
          <w:bCs w:val="0"/>
          <w:color w:val="000000" w:themeColor="text1"/>
          <w:sz w:val="22"/>
          <w:szCs w:val="22"/>
        </w:rPr>
      </w:pPr>
      <w:r w:rsidRPr="4541A1E1">
        <w:rPr>
          <w:rFonts w:asciiTheme="minorHAnsi" w:eastAsiaTheme="minorEastAsia" w:hAnsiTheme="minorHAnsi" w:cstheme="minorBidi"/>
          <w:color w:val="000000" w:themeColor="text1"/>
          <w:sz w:val="22"/>
          <w:szCs w:val="22"/>
        </w:rPr>
        <w:t>1. Types of Data Stored:</w:t>
      </w:r>
    </w:p>
    <w:p w14:paraId="6F0435A1" w14:textId="77777777" w:rsidR="00FA3735" w:rsidRDefault="00FA3735" w:rsidP="00FA3735">
      <w:pPr>
        <w:pStyle w:val="Heading4"/>
        <w:spacing w:before="319" w:after="319"/>
        <w:rPr>
          <w:rFonts w:asciiTheme="minorHAnsi" w:eastAsiaTheme="minorEastAsia" w:hAnsiTheme="minorHAnsi" w:cstheme="minorBidi"/>
          <w:b w:val="0"/>
          <w:bCs w:val="0"/>
          <w:color w:val="000000" w:themeColor="text1"/>
          <w:sz w:val="22"/>
          <w:szCs w:val="22"/>
        </w:rPr>
      </w:pPr>
      <w:r w:rsidRPr="4541A1E1">
        <w:rPr>
          <w:rFonts w:asciiTheme="minorHAnsi" w:eastAsiaTheme="minorEastAsia" w:hAnsiTheme="minorHAnsi" w:cstheme="minorBidi"/>
          <w:b w:val="0"/>
          <w:bCs w:val="0"/>
          <w:color w:val="000000" w:themeColor="text1"/>
          <w:sz w:val="22"/>
          <w:szCs w:val="22"/>
        </w:rPr>
        <w:t>OnePoint Patient Care, as a healthcare business, deals with the following categories of data:</w:t>
      </w:r>
    </w:p>
    <w:p w14:paraId="0F8A5DA6" w14:textId="77777777" w:rsidR="00FA3735" w:rsidRDefault="00FA3735" w:rsidP="00FA3735">
      <w:pPr>
        <w:pStyle w:val="ListParagraph"/>
        <w:numPr>
          <w:ilvl w:val="0"/>
          <w:numId w:val="2"/>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Patient Data (Structured):</w:t>
      </w:r>
    </w:p>
    <w:p w14:paraId="4A375C08"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Patient profiles, prescriptions, and treatment histories.</w:t>
      </w:r>
    </w:p>
    <w:p w14:paraId="48D2779F"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Demographics, medical records, and billing information.</w:t>
      </w:r>
    </w:p>
    <w:p w14:paraId="4D43EAFF"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Compliance mandates, such as HIPAA, require stringent data security and privacy measures.</w:t>
      </w:r>
    </w:p>
    <w:p w14:paraId="419B297B" w14:textId="77777777" w:rsidR="00FA3735" w:rsidRDefault="00FA3735" w:rsidP="00FA3735">
      <w:pPr>
        <w:pStyle w:val="ListParagraph"/>
        <w:numPr>
          <w:ilvl w:val="0"/>
          <w:numId w:val="2"/>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Operational Data (Semi-Structured):</w:t>
      </w:r>
    </w:p>
    <w:p w14:paraId="78931C49"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Logs from applications, services, and infrastructure.</w:t>
      </w:r>
    </w:p>
    <w:p w14:paraId="3EB11D19"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Monitoring and telemetry data for business operations.</w:t>
      </w:r>
    </w:p>
    <w:p w14:paraId="2BB6163C" w14:textId="77777777" w:rsidR="00FA3735" w:rsidRDefault="00FA3735" w:rsidP="00FA3735">
      <w:pPr>
        <w:pStyle w:val="ListParagraph"/>
        <w:numPr>
          <w:ilvl w:val="0"/>
          <w:numId w:val="2"/>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Analytics and Reporting Data (Structured/Unstructured):</w:t>
      </w:r>
    </w:p>
    <w:p w14:paraId="037FC096"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Aggregated clinical data for insights into patient outcomes or operational efficiencies.</w:t>
      </w:r>
    </w:p>
    <w:p w14:paraId="570BE43A"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Reports for regulatory bodies or internal decision-making.</w:t>
      </w:r>
    </w:p>
    <w:p w14:paraId="7E3F6593" w14:textId="77777777" w:rsidR="00FA3735" w:rsidRDefault="00FA3735" w:rsidP="00FA3735">
      <w:pPr>
        <w:pStyle w:val="ListParagraph"/>
        <w:numPr>
          <w:ilvl w:val="0"/>
          <w:numId w:val="2"/>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Archival Data (Structured and Unstructured):</w:t>
      </w:r>
    </w:p>
    <w:p w14:paraId="6128B6CE"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Long-term storage of historical patient data and audit logs.</w:t>
      </w:r>
    </w:p>
    <w:p w14:paraId="71F9E728" w14:textId="77777777" w:rsidR="00FA3735" w:rsidRDefault="00FA3735" w:rsidP="00FA3735">
      <w:pPr>
        <w:pStyle w:val="ListParagraph"/>
        <w:numPr>
          <w:ilvl w:val="1"/>
          <w:numId w:val="2"/>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Older datasets need to be cost-effectively retained for legal or compliance purposes.</w:t>
      </w:r>
    </w:p>
    <w:p w14:paraId="1B25E012" w14:textId="77777777" w:rsidR="00FA3735" w:rsidRDefault="00FA3735" w:rsidP="00FA3735">
      <w:pPr>
        <w:pStyle w:val="Heading4"/>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2. How the Data Is Processed:</w:t>
      </w:r>
    </w:p>
    <w:p w14:paraId="1711D3A8" w14:textId="77777777" w:rsidR="00FA3735" w:rsidRDefault="00FA3735" w:rsidP="00FA3735">
      <w:pPr>
        <w:pStyle w:val="ListParagraph"/>
        <w:numPr>
          <w:ilvl w:val="0"/>
          <w:numId w:val="1"/>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Real-Time Processing:</w:t>
      </w:r>
    </w:p>
    <w:p w14:paraId="21F18197"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Processing of incoming data streams, such as new prescriptions, patient orders, and event logs.</w:t>
      </w:r>
    </w:p>
    <w:p w14:paraId="4905421D"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Real-time anomaly detection for system security or patient care alerts (e.g., flagging risky drug interactions).</w:t>
      </w:r>
    </w:p>
    <w:p w14:paraId="69C63E94" w14:textId="77777777" w:rsidR="00FA3735" w:rsidRDefault="00FA3735" w:rsidP="00FA3735">
      <w:pPr>
        <w:pStyle w:val="ListParagraph"/>
        <w:numPr>
          <w:ilvl w:val="0"/>
          <w:numId w:val="1"/>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Batch Processing:</w:t>
      </w:r>
    </w:p>
    <w:p w14:paraId="755BB11E"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Periodic updates to patient records and billing systems.</w:t>
      </w:r>
    </w:p>
    <w:p w14:paraId="59A6C7AE"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Generating reports for stakeholders or compliance requirements.</w:t>
      </w:r>
    </w:p>
    <w:p w14:paraId="6E473ABF" w14:textId="77777777" w:rsidR="00FA3735" w:rsidRDefault="00FA3735" w:rsidP="00FA3735">
      <w:pPr>
        <w:pStyle w:val="ListParagraph"/>
        <w:numPr>
          <w:ilvl w:val="0"/>
          <w:numId w:val="1"/>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Data Analytics and Insights:</w:t>
      </w:r>
    </w:p>
    <w:p w14:paraId="3DA597BD"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Using historical and operational data to derive trends or actionable insights (e.g., predicting medication demand or improving patient outcomes).</w:t>
      </w:r>
    </w:p>
    <w:p w14:paraId="14BB0C26" w14:textId="77777777" w:rsidR="00FA3735" w:rsidRDefault="00FA3735" w:rsidP="00FA3735">
      <w:pPr>
        <w:pStyle w:val="ListParagraph"/>
        <w:numPr>
          <w:ilvl w:val="0"/>
          <w:numId w:val="1"/>
        </w:numPr>
        <w:spacing w:before="240" w:after="240"/>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Secure Data Sharing:</w:t>
      </w:r>
    </w:p>
    <w:p w14:paraId="66CDC327" w14:textId="77777777" w:rsidR="00FA3735" w:rsidRDefault="00FA3735" w:rsidP="00FA3735">
      <w:pPr>
        <w:pStyle w:val="ListParagraph"/>
        <w:numPr>
          <w:ilvl w:val="1"/>
          <w:numId w:val="1"/>
        </w:num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Sharing patient data with authorized entities while maintaining compliance with regulations like HIPAA.</w:t>
      </w:r>
    </w:p>
    <w:p w14:paraId="7EC49597" w14:textId="77777777" w:rsidR="00FA3735" w:rsidRDefault="00FA3735" w:rsidP="00FA3735">
      <w:pPr>
        <w:spacing w:before="240" w:after="240"/>
        <w:rPr>
          <w:rFonts w:ascii="Calibri" w:eastAsia="Calibri" w:hAnsi="Calibri" w:cs="Calibri"/>
          <w:color w:val="000000" w:themeColor="text1"/>
          <w:sz w:val="22"/>
          <w:szCs w:val="22"/>
        </w:rPr>
      </w:pPr>
      <w:r w:rsidRPr="4541A1E1">
        <w:rPr>
          <w:rFonts w:ascii="Calibri" w:eastAsia="Calibri" w:hAnsi="Calibri" w:cs="Calibri"/>
          <w:color w:val="000000" w:themeColor="text1"/>
          <w:sz w:val="22"/>
          <w:szCs w:val="22"/>
        </w:rPr>
        <w:lastRenderedPageBreak/>
        <w:t>For OnePoint Patient Care, a healthcare business dealing with sensitive patient and operational data, the selected AWS architecture ensures secure, efficient, and scalable data management. The company needs a robust solution to handle large volumes of structured, semi-structured, and unstructured data while adhering to strict regulatory compliance, such as HIPAA. Additionally, processing requirements span real-time data streams, batch processing, and analytics. The following AWS services</w:t>
      </w:r>
      <w:r>
        <w:rPr>
          <w:rFonts w:ascii="Calibri" w:eastAsia="Calibri" w:hAnsi="Calibri" w:cs="Calibri"/>
          <w:color w:val="000000" w:themeColor="text1"/>
          <w:sz w:val="22"/>
          <w:szCs w:val="22"/>
        </w:rPr>
        <w:t xml:space="preserve"> as per below figure</w:t>
      </w:r>
      <w:r w:rsidRPr="4541A1E1">
        <w:rPr>
          <w:rFonts w:ascii="Calibri" w:eastAsia="Calibri" w:hAnsi="Calibri" w:cs="Calibri"/>
          <w:color w:val="000000" w:themeColor="text1"/>
          <w:sz w:val="22"/>
          <w:szCs w:val="22"/>
        </w:rPr>
        <w:t xml:space="preserve"> have been chosen based on their ability to address these specific data processing needs while ensuring the protection and availability of critical healthcare data.</w:t>
      </w:r>
    </w:p>
    <w:p w14:paraId="56ABCDAC" w14:textId="77777777" w:rsidR="00FA3735" w:rsidRPr="0067441D" w:rsidRDefault="00FA3735" w:rsidP="00FA3735">
      <w:pPr>
        <w:spacing w:before="240" w:after="240"/>
        <w:rPr>
          <w:rFonts w:ascii="Calibri" w:eastAsia="Calibri" w:hAnsi="Calibri" w:cs="Calibri"/>
          <w:color w:val="000000" w:themeColor="text1"/>
          <w:sz w:val="22"/>
          <w:szCs w:val="22"/>
        </w:rPr>
      </w:pPr>
      <w:r>
        <w:rPr>
          <w:noProof/>
        </w:rPr>
        <w:drawing>
          <wp:inline distT="0" distB="0" distL="0" distR="0" wp14:anchorId="2A6A5DCB" wp14:editId="4D9CFC83">
            <wp:extent cx="2834640" cy="2396490"/>
            <wp:effectExtent l="0" t="0" r="0" b="3810"/>
            <wp:docPr id="346137955" name="Picture 9" descr="A diagram of a data storag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37955" name="Picture 9" descr="A diagram of a data storage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4640" cy="2396490"/>
                    </a:xfrm>
                    <a:prstGeom prst="rect">
                      <a:avLst/>
                    </a:prstGeom>
                    <a:noFill/>
                    <a:ln>
                      <a:noFill/>
                    </a:ln>
                  </pic:spPr>
                </pic:pic>
              </a:graphicData>
            </a:graphic>
          </wp:inline>
        </w:drawing>
      </w:r>
    </w:p>
    <w:p w14:paraId="17FE1714" w14:textId="77777777" w:rsidR="00FA3735" w:rsidRPr="001E33F5"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1E33F5">
        <w:rPr>
          <w:rFonts w:asciiTheme="minorHAnsi" w:eastAsiaTheme="minorEastAsia" w:hAnsiTheme="minorHAnsi" w:cstheme="minorBidi"/>
          <w:b/>
          <w:bCs/>
          <w:color w:val="000000" w:themeColor="text1"/>
          <w:sz w:val="16"/>
          <w:szCs w:val="16"/>
        </w:rPr>
        <w:t xml:space="preserve"> </w:t>
      </w: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10</w:t>
      </w:r>
    </w:p>
    <w:p w14:paraId="09C81AB5"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The AWS services chosen to align with OnePoint Patient Care's data needs and processes, ensuring scalability, security, and efficiency</w:t>
      </w:r>
      <w:r>
        <w:rPr>
          <w:rFonts w:asciiTheme="minorHAnsi" w:eastAsiaTheme="minorEastAsia" w:hAnsiTheme="minorHAnsi" w:cstheme="minorBidi"/>
          <w:color w:val="000000" w:themeColor="text1"/>
          <w:sz w:val="22"/>
          <w:szCs w:val="22"/>
        </w:rPr>
        <w:t xml:space="preserve"> and is summarized in the figure 11</w:t>
      </w:r>
      <w:r w:rsidRPr="4541A1E1">
        <w:rPr>
          <w:rFonts w:asciiTheme="minorHAnsi" w:eastAsiaTheme="minorEastAsia" w:hAnsiTheme="minorHAnsi" w:cstheme="minorBidi"/>
          <w:color w:val="000000" w:themeColor="text1"/>
          <w:sz w:val="22"/>
          <w:szCs w:val="22"/>
        </w:rPr>
        <w:t>:</w:t>
      </w:r>
    </w:p>
    <w:p w14:paraId="5CB54D52"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 xml:space="preserve"> </w:t>
      </w:r>
    </w:p>
    <w:p w14:paraId="32642C24"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 xml:space="preserve">1. S3: Chosen for storing raw and archival data due to its scalability and cost-effective storage, ideal for patient profiles and historical records. </w:t>
      </w:r>
    </w:p>
    <w:p w14:paraId="47FE2364"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2. RDS: Selected for transactional data, offering structured data storage and management, suitable for patient records and billing.</w:t>
      </w:r>
    </w:p>
    <w:p w14:paraId="7BA083A6"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3. DynamoDB: Opted for logs and semi-structured data, providing fast access and high availability.</w:t>
      </w:r>
    </w:p>
    <w:p w14:paraId="57E76CB7"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4. Lambda: Supports real-time processing, such as flagging anomalies or processing new prescriptions.</w:t>
      </w:r>
    </w:p>
    <w:p w14:paraId="64429A98"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5. EC2: Handles batch processing tasks like updating patient records or generating reports.</w:t>
      </w:r>
    </w:p>
    <w:p w14:paraId="6A31AB8F"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6. Athena &amp; Quicksight: Used for querying and analyzing operational data to generate insights, including trend analysis and reporting.</w:t>
      </w:r>
    </w:p>
    <w:p w14:paraId="0E8F6DD6" w14:textId="77777777" w:rsidR="00FA3735" w:rsidRDefault="00FA3735" w:rsidP="00FA3735">
      <w:pPr>
        <w:spacing w:line="259" w:lineRule="auto"/>
        <w:jc w:val="both"/>
      </w:pPr>
      <w:r w:rsidRPr="4541A1E1">
        <w:rPr>
          <w:rFonts w:asciiTheme="minorHAnsi" w:eastAsiaTheme="minorEastAsia" w:hAnsiTheme="minorHAnsi" w:cstheme="minorBidi"/>
          <w:color w:val="000000" w:themeColor="text1"/>
          <w:sz w:val="22"/>
          <w:szCs w:val="22"/>
        </w:rPr>
        <w:t>7. IAM &amp; KMS: Ensure HIPAA compliance by managing secure access and encrypting sensitive data.</w:t>
      </w:r>
    </w:p>
    <w:p w14:paraId="2F7558E6"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8. CloudWatch: Provides continuous monitoring of all services for security and operational health.</w:t>
      </w:r>
    </w:p>
    <w:p w14:paraId="43E04533"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0DCB809C"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5311944C"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64730737"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2BE8C07E"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1B2D70C0"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394B3A76"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160E8A00"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46D0E044"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5638685E"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4D08CBEB"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6583D42E"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0D6FD270"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15E8D17B"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1FB91767"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1AC39B58"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5D2B3909"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5E3805B4"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263FB8C3" w14:textId="77777777" w:rsidR="00FA3735" w:rsidRDefault="00FA3735" w:rsidP="00FA3735">
      <w:pPr>
        <w:spacing w:line="259" w:lineRule="auto"/>
        <w:jc w:val="both"/>
        <w:rPr>
          <w:rFonts w:asciiTheme="minorHAnsi" w:eastAsiaTheme="minorEastAsia" w:hAnsiTheme="minorHAnsi" w:cstheme="minorBidi"/>
          <w:color w:val="000000" w:themeColor="text1"/>
          <w:sz w:val="22"/>
          <w:szCs w:val="22"/>
        </w:rPr>
      </w:pPr>
    </w:p>
    <w:p w14:paraId="759FD9AB" w14:textId="77777777" w:rsidR="00FA3735" w:rsidRDefault="00FA3735" w:rsidP="00FA3735">
      <w:pPr>
        <w:spacing w:line="259" w:lineRule="auto"/>
        <w:jc w:val="both"/>
        <w:sectPr w:rsidR="00FA3735" w:rsidSect="00FA3735">
          <w:headerReference w:type="default" r:id="rId24"/>
          <w:type w:val="continuous"/>
          <w:pgSz w:w="12240" w:h="15840" w:code="1"/>
          <w:pgMar w:top="1440" w:right="1440" w:bottom="1440" w:left="1440" w:header="720" w:footer="720" w:gutter="0"/>
          <w:cols w:num="2" w:space="432"/>
          <w:docGrid w:linePitch="360"/>
        </w:sectPr>
      </w:pPr>
    </w:p>
    <w:p w14:paraId="106E643E" w14:textId="77777777" w:rsidR="00FA3735" w:rsidRDefault="00FA3735" w:rsidP="00FA3735">
      <w:pPr>
        <w:spacing w:line="259" w:lineRule="auto"/>
      </w:pPr>
      <w:r w:rsidRPr="008149BC">
        <w:rPr>
          <w:noProof/>
        </w:rPr>
        <w:lastRenderedPageBreak/>
        <w:drawing>
          <wp:inline distT="0" distB="0" distL="0" distR="0" wp14:anchorId="1A90175B" wp14:editId="22006C12">
            <wp:extent cx="6607989" cy="4532630"/>
            <wp:effectExtent l="0" t="0" r="0" b="1270"/>
            <wp:docPr id="19007960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96085" name="Picture 1" descr="A diagram of a software company&#10;&#10;Description automatically generated with medium confidence"/>
                    <pic:cNvPicPr/>
                  </pic:nvPicPr>
                  <pic:blipFill>
                    <a:blip r:embed="rId25"/>
                    <a:stretch>
                      <a:fillRect/>
                    </a:stretch>
                  </pic:blipFill>
                  <pic:spPr>
                    <a:xfrm>
                      <a:off x="0" y="0"/>
                      <a:ext cx="6774999" cy="4647187"/>
                    </a:xfrm>
                    <a:prstGeom prst="rect">
                      <a:avLst/>
                    </a:prstGeom>
                  </pic:spPr>
                </pic:pic>
              </a:graphicData>
            </a:graphic>
          </wp:inline>
        </w:drawing>
      </w:r>
    </w:p>
    <w:p w14:paraId="76086062" w14:textId="77777777" w:rsidR="00FA3735" w:rsidRPr="001E33F5" w:rsidRDefault="00FA3735" w:rsidP="00FA3735">
      <w:pPr>
        <w:spacing w:before="240" w:after="240"/>
        <w:jc w:val="center"/>
        <w:rPr>
          <w:rFonts w:asciiTheme="minorHAnsi" w:eastAsiaTheme="minorEastAsia" w:hAnsiTheme="minorHAnsi" w:cstheme="minorBidi"/>
          <w:b/>
          <w:bCs/>
          <w:color w:val="000000" w:themeColor="text1"/>
          <w:sz w:val="16"/>
          <w:szCs w:val="16"/>
        </w:rPr>
      </w:pPr>
      <w:r w:rsidRPr="000C24A6">
        <w:rPr>
          <w:rFonts w:asciiTheme="minorHAnsi" w:eastAsiaTheme="minorEastAsia" w:hAnsiTheme="minorHAnsi" w:cstheme="minorBidi"/>
          <w:b/>
          <w:bCs/>
          <w:color w:val="000000" w:themeColor="text1"/>
          <w:sz w:val="16"/>
          <w:szCs w:val="16"/>
        </w:rPr>
        <w:t xml:space="preserve">Figure </w:t>
      </w:r>
      <w:r>
        <w:rPr>
          <w:rFonts w:asciiTheme="minorHAnsi" w:eastAsiaTheme="minorEastAsia" w:hAnsiTheme="minorHAnsi" w:cstheme="minorBidi"/>
          <w:b/>
          <w:bCs/>
          <w:color w:val="000000" w:themeColor="text1"/>
          <w:sz w:val="16"/>
          <w:szCs w:val="16"/>
        </w:rPr>
        <w:t>11 [3]</w:t>
      </w:r>
    </w:p>
    <w:p w14:paraId="3A6682D8" w14:textId="77777777" w:rsidR="00FA3735" w:rsidRDefault="00FA3735" w:rsidP="00FA3735">
      <w:pPr>
        <w:pStyle w:val="ListParagraph"/>
        <w:numPr>
          <w:ilvl w:val="0"/>
          <w:numId w:val="12"/>
        </w:numPr>
        <w:jc w:val="both"/>
        <w:rPr>
          <w:rFonts w:asciiTheme="minorHAnsi" w:eastAsiaTheme="minorEastAsia" w:hAnsiTheme="minorHAnsi" w:cstheme="minorBidi"/>
          <w:b/>
          <w:bCs/>
          <w:color w:val="000000" w:themeColor="text1"/>
          <w:sz w:val="22"/>
          <w:szCs w:val="22"/>
        </w:rPr>
        <w:sectPr w:rsidR="00FA3735" w:rsidSect="00FA3735">
          <w:type w:val="continuous"/>
          <w:pgSz w:w="12240" w:h="15840" w:code="1"/>
          <w:pgMar w:top="1440" w:right="1440" w:bottom="1440" w:left="1440" w:header="720" w:footer="720" w:gutter="0"/>
          <w:cols w:space="432"/>
          <w:docGrid w:linePitch="360"/>
        </w:sectPr>
      </w:pPr>
    </w:p>
    <w:p w14:paraId="09B659E3" w14:textId="77777777" w:rsidR="00FA3735" w:rsidRDefault="00FA3735" w:rsidP="00FA3735">
      <w:pPr>
        <w:pStyle w:val="ListParagraph"/>
        <w:numPr>
          <w:ilvl w:val="0"/>
          <w:numId w:val="12"/>
        </w:numPr>
        <w:jc w:val="both"/>
        <w:rPr>
          <w:rFonts w:asciiTheme="minorHAnsi" w:eastAsiaTheme="minorEastAsia" w:hAnsiTheme="minorHAnsi" w:cstheme="minorBidi"/>
          <w:b/>
          <w:bCs/>
          <w:color w:val="000000" w:themeColor="text1"/>
          <w:sz w:val="22"/>
          <w:szCs w:val="22"/>
        </w:rPr>
      </w:pPr>
      <w:r w:rsidRPr="4541A1E1">
        <w:rPr>
          <w:rFonts w:asciiTheme="minorHAnsi" w:eastAsiaTheme="minorEastAsia" w:hAnsiTheme="minorHAnsi" w:cstheme="minorBidi"/>
          <w:b/>
          <w:bCs/>
          <w:color w:val="000000" w:themeColor="text1"/>
          <w:sz w:val="22"/>
          <w:szCs w:val="22"/>
        </w:rPr>
        <w:t>WORKLOAD ASSIGNMENT</w:t>
      </w:r>
    </w:p>
    <w:p w14:paraId="33A2FC88" w14:textId="77777777" w:rsidR="00FA3735" w:rsidRDefault="00FA3735" w:rsidP="00FA3735">
      <w:pPr>
        <w:pStyle w:val="ListParagraph"/>
        <w:ind w:left="1440"/>
        <w:jc w:val="both"/>
        <w:rPr>
          <w:rFonts w:asciiTheme="minorHAnsi" w:eastAsiaTheme="minorEastAsia" w:hAnsiTheme="minorHAnsi" w:cstheme="minorBidi"/>
          <w:color w:val="000000" w:themeColor="text1"/>
          <w:sz w:val="22"/>
          <w:szCs w:val="22"/>
        </w:rPr>
      </w:pPr>
    </w:p>
    <w:tbl>
      <w:tblPr>
        <w:tblStyle w:val="TableGrid"/>
        <w:tblW w:w="0" w:type="auto"/>
        <w:tblLayout w:type="fixed"/>
        <w:tblLook w:val="06A0" w:firstRow="1" w:lastRow="0" w:firstColumn="1" w:lastColumn="0" w:noHBand="1" w:noVBand="1"/>
      </w:tblPr>
      <w:tblGrid>
        <w:gridCol w:w="2228"/>
        <w:gridCol w:w="2228"/>
      </w:tblGrid>
      <w:tr w:rsidR="00FA3735" w14:paraId="5ED327E6" w14:textId="77777777" w:rsidTr="00013F65">
        <w:trPr>
          <w:trHeight w:val="300"/>
        </w:trPr>
        <w:tc>
          <w:tcPr>
            <w:tcW w:w="2228" w:type="dxa"/>
          </w:tcPr>
          <w:p w14:paraId="0EBEC78C"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Team Member</w:t>
            </w:r>
          </w:p>
        </w:tc>
        <w:tc>
          <w:tcPr>
            <w:tcW w:w="2228" w:type="dxa"/>
          </w:tcPr>
          <w:p w14:paraId="47FA0D0B"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Work Assigned</w:t>
            </w:r>
          </w:p>
        </w:tc>
      </w:tr>
      <w:tr w:rsidR="00FA3735" w14:paraId="2BB7B9F5" w14:textId="77777777" w:rsidTr="00013F65">
        <w:trPr>
          <w:trHeight w:val="300"/>
        </w:trPr>
        <w:tc>
          <w:tcPr>
            <w:tcW w:w="2228" w:type="dxa"/>
          </w:tcPr>
          <w:p w14:paraId="65AE98A4"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Namrata Mali (Lead)</w:t>
            </w:r>
          </w:p>
        </w:tc>
        <w:tc>
          <w:tcPr>
            <w:tcW w:w="2228" w:type="dxa"/>
          </w:tcPr>
          <w:p w14:paraId="7622AF9B" w14:textId="77777777" w:rsidR="00FA3735" w:rsidRDefault="00FA3735" w:rsidP="00013F65">
            <w:pPr>
              <w:spacing w:line="259" w:lineRule="auto"/>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Suggesting AWS architecture, research on OnePoints data process</w:t>
            </w:r>
          </w:p>
        </w:tc>
      </w:tr>
      <w:tr w:rsidR="00FA3735" w14:paraId="737DD23C" w14:textId="77777777" w:rsidTr="00013F65">
        <w:trPr>
          <w:trHeight w:val="300"/>
        </w:trPr>
        <w:tc>
          <w:tcPr>
            <w:tcW w:w="2228" w:type="dxa"/>
          </w:tcPr>
          <w:p w14:paraId="4265AE04" w14:textId="77777777" w:rsidR="00FA3735" w:rsidRDefault="00FA3735" w:rsidP="00013F65">
            <w:pPr>
              <w:rPr>
                <w:rFonts w:asciiTheme="minorHAnsi" w:eastAsiaTheme="minorEastAsia" w:hAnsiTheme="minorHAnsi" w:cstheme="minorBidi"/>
                <w:sz w:val="22"/>
                <w:szCs w:val="22"/>
              </w:rPr>
            </w:pPr>
            <w:r w:rsidRPr="195E92FF">
              <w:rPr>
                <w:rFonts w:asciiTheme="minorHAnsi" w:eastAsiaTheme="minorEastAsia" w:hAnsiTheme="minorHAnsi" w:cstheme="minorBidi"/>
                <w:sz w:val="22"/>
                <w:szCs w:val="22"/>
              </w:rPr>
              <w:t>Zeinep Zhorobekova</w:t>
            </w:r>
          </w:p>
        </w:tc>
        <w:tc>
          <w:tcPr>
            <w:tcW w:w="2228" w:type="dxa"/>
          </w:tcPr>
          <w:p w14:paraId="51D1AA44"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Invested the data breach incident</w:t>
            </w:r>
          </w:p>
        </w:tc>
      </w:tr>
      <w:tr w:rsidR="00FA3735" w14:paraId="74A7A1B9" w14:textId="77777777" w:rsidTr="00013F65">
        <w:trPr>
          <w:trHeight w:val="300"/>
        </w:trPr>
        <w:tc>
          <w:tcPr>
            <w:tcW w:w="2228" w:type="dxa"/>
          </w:tcPr>
          <w:p w14:paraId="3CF73857" w14:textId="77777777" w:rsidR="00FA3735" w:rsidRDefault="00FA3735" w:rsidP="00013F65">
            <w:pPr>
              <w:rPr>
                <w:rFonts w:asciiTheme="minorHAnsi" w:eastAsiaTheme="minorEastAsia" w:hAnsiTheme="minorHAnsi" w:cstheme="minorBidi"/>
                <w:sz w:val="22"/>
                <w:szCs w:val="22"/>
              </w:rPr>
            </w:pPr>
            <w:r w:rsidRPr="195E92FF">
              <w:rPr>
                <w:rFonts w:asciiTheme="minorHAnsi" w:eastAsiaTheme="minorEastAsia" w:hAnsiTheme="minorHAnsi" w:cstheme="minorBidi"/>
                <w:sz w:val="22"/>
                <w:szCs w:val="22"/>
              </w:rPr>
              <w:t>Likhitha Gudivada</w:t>
            </w:r>
          </w:p>
        </w:tc>
        <w:tc>
          <w:tcPr>
            <w:tcW w:w="2228" w:type="dxa"/>
          </w:tcPr>
          <w:p w14:paraId="733934B3"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HIPPA and shared responsibility model</w:t>
            </w:r>
          </w:p>
        </w:tc>
      </w:tr>
      <w:tr w:rsidR="00FA3735" w14:paraId="3BAFDD6E" w14:textId="77777777" w:rsidTr="00013F65">
        <w:trPr>
          <w:trHeight w:val="300"/>
        </w:trPr>
        <w:tc>
          <w:tcPr>
            <w:tcW w:w="2228" w:type="dxa"/>
          </w:tcPr>
          <w:p w14:paraId="5DF42938" w14:textId="77777777" w:rsidR="00FA3735" w:rsidRDefault="00FA3735" w:rsidP="00013F65">
            <w:pPr>
              <w:rPr>
                <w:rFonts w:asciiTheme="minorHAnsi" w:eastAsiaTheme="minorEastAsia" w:hAnsiTheme="minorHAnsi" w:cstheme="minorBidi"/>
                <w:color w:val="000000" w:themeColor="text1"/>
                <w:sz w:val="22"/>
                <w:szCs w:val="22"/>
              </w:rPr>
            </w:pPr>
            <w:r w:rsidRPr="195E92FF">
              <w:rPr>
                <w:rFonts w:asciiTheme="minorHAnsi" w:eastAsiaTheme="minorEastAsia" w:hAnsiTheme="minorHAnsi" w:cstheme="minorBidi"/>
                <w:color w:val="000000" w:themeColor="text1"/>
                <w:sz w:val="22"/>
                <w:szCs w:val="22"/>
              </w:rPr>
              <w:t>Siraphat Mingsorn</w:t>
            </w:r>
          </w:p>
        </w:tc>
        <w:tc>
          <w:tcPr>
            <w:tcW w:w="2228" w:type="dxa"/>
          </w:tcPr>
          <w:p w14:paraId="7ADE42A6" w14:textId="77777777" w:rsidR="00FA3735" w:rsidRDefault="00FA3735" w:rsidP="00013F65">
            <w:pPr>
              <w:rPr>
                <w:rFonts w:asciiTheme="minorHAnsi" w:eastAsiaTheme="minorEastAsia" w:hAnsiTheme="minorHAnsi" w:cstheme="minorBidi"/>
                <w:color w:val="000000" w:themeColor="text1"/>
                <w:sz w:val="22"/>
                <w:szCs w:val="22"/>
              </w:rPr>
            </w:pPr>
            <w:r w:rsidRPr="4541A1E1">
              <w:rPr>
                <w:rFonts w:asciiTheme="minorHAnsi" w:eastAsiaTheme="minorEastAsia" w:hAnsiTheme="minorHAnsi" w:cstheme="minorBidi"/>
                <w:color w:val="000000" w:themeColor="text1"/>
                <w:sz w:val="22"/>
                <w:szCs w:val="22"/>
              </w:rPr>
              <w:t>OnePoints previous architecture research</w:t>
            </w:r>
          </w:p>
        </w:tc>
      </w:tr>
    </w:tbl>
    <w:p w14:paraId="64CE99DA" w14:textId="77777777" w:rsidR="00FA3735" w:rsidRDefault="00FA3735" w:rsidP="00FA3735">
      <w:pPr>
        <w:pStyle w:val="ListParagraph"/>
        <w:ind w:left="1440"/>
        <w:jc w:val="both"/>
        <w:rPr>
          <w:rFonts w:asciiTheme="minorHAnsi" w:eastAsiaTheme="minorEastAsia" w:hAnsiTheme="minorHAnsi" w:cstheme="minorBidi"/>
          <w:b/>
          <w:bCs/>
          <w:sz w:val="22"/>
          <w:szCs w:val="22"/>
        </w:rPr>
      </w:pPr>
    </w:p>
    <w:p w14:paraId="64F138AE" w14:textId="77777777" w:rsidR="00FA3735" w:rsidRDefault="00FA3735" w:rsidP="00FA3735">
      <w:pPr>
        <w:pStyle w:val="ListParagraph"/>
        <w:numPr>
          <w:ilvl w:val="0"/>
          <w:numId w:val="12"/>
        </w:numPr>
        <w:jc w:val="both"/>
        <w:rPr>
          <w:rFonts w:asciiTheme="minorHAnsi" w:eastAsiaTheme="minorEastAsia" w:hAnsiTheme="minorHAnsi" w:cstheme="minorBidi"/>
          <w:b/>
          <w:bCs/>
          <w:sz w:val="22"/>
          <w:szCs w:val="22"/>
        </w:rPr>
      </w:pPr>
      <w:r w:rsidRPr="195E92FF">
        <w:rPr>
          <w:rFonts w:asciiTheme="minorHAnsi" w:eastAsiaTheme="minorEastAsia" w:hAnsiTheme="minorHAnsi" w:cstheme="minorBidi"/>
          <w:b/>
          <w:bCs/>
          <w:sz w:val="22"/>
          <w:szCs w:val="22"/>
        </w:rPr>
        <w:t>REFERENCES</w:t>
      </w:r>
    </w:p>
    <w:p w14:paraId="1518480D" w14:textId="77777777" w:rsidR="00FA3735" w:rsidRPr="00F303E7" w:rsidRDefault="00FA3735" w:rsidP="00FA3735">
      <w:pPr>
        <w:pStyle w:val="ListParagraph"/>
        <w:ind w:left="1440"/>
        <w:jc w:val="both"/>
        <w:rPr>
          <w:rFonts w:asciiTheme="minorHAnsi" w:eastAsiaTheme="minorEastAsia" w:hAnsiTheme="minorHAnsi" w:cstheme="minorBidi"/>
          <w:b/>
          <w:bCs/>
          <w:sz w:val="22"/>
          <w:szCs w:val="22"/>
        </w:rPr>
      </w:pPr>
    </w:p>
    <w:p w14:paraId="5F90D038" w14:textId="77777777" w:rsidR="00FA3735" w:rsidRPr="001E33F5" w:rsidRDefault="00FA3735" w:rsidP="00FA3735">
      <w:pPr>
        <w:pStyle w:val="ListParagraph"/>
        <w:numPr>
          <w:ilvl w:val="0"/>
          <w:numId w:val="13"/>
        </w:numPr>
        <w:spacing w:before="120"/>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rPr>
        <w:t xml:space="preserve">Thomas, M. (2024, July 17). Cloud computing in healthcare: How it is used and 15 examples. </w:t>
      </w:r>
      <w:r w:rsidRPr="001E33F5">
        <w:rPr>
          <w:rFonts w:asciiTheme="minorHAnsi" w:eastAsiaTheme="minorEastAsia" w:hAnsiTheme="minorHAnsi" w:cstheme="minorBidi"/>
          <w:i/>
          <w:iCs/>
          <w:color w:val="000000" w:themeColor="text1"/>
          <w:sz w:val="22"/>
          <w:szCs w:val="22"/>
        </w:rPr>
        <w:t>Built In</w:t>
      </w:r>
      <w:r w:rsidRPr="001E33F5">
        <w:rPr>
          <w:rFonts w:asciiTheme="minorHAnsi" w:eastAsiaTheme="minorEastAsia" w:hAnsiTheme="minorHAnsi" w:cstheme="minorBidi"/>
          <w:color w:val="000000" w:themeColor="text1"/>
          <w:sz w:val="22"/>
          <w:szCs w:val="22"/>
        </w:rPr>
        <w:t xml:space="preserve">. </w:t>
      </w:r>
      <w:hyperlink r:id="rId26">
        <w:r w:rsidRPr="001E33F5">
          <w:rPr>
            <w:rStyle w:val="Hyperlink"/>
            <w:rFonts w:asciiTheme="minorHAnsi" w:eastAsiaTheme="minorEastAsia" w:hAnsiTheme="minorHAnsi" w:cstheme="minorBidi"/>
            <w:color w:val="000000" w:themeColor="text1"/>
            <w:sz w:val="22"/>
            <w:szCs w:val="22"/>
          </w:rPr>
          <w:t>https://builtin.com/articles/cloud-computing-in-healthcare</w:t>
        </w:r>
      </w:hyperlink>
    </w:p>
    <w:p w14:paraId="5190E8B5"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lang w:val="fr-FR"/>
        </w:rPr>
      </w:pPr>
      <w:r w:rsidRPr="001E33F5">
        <w:rPr>
          <w:rFonts w:asciiTheme="minorHAnsi" w:eastAsiaTheme="minorEastAsia" w:hAnsiTheme="minorHAnsi" w:cstheme="minorBidi"/>
          <w:color w:val="000000" w:themeColor="text1"/>
          <w:sz w:val="22"/>
          <w:szCs w:val="22"/>
          <w:lang w:val="fr-FR"/>
        </w:rPr>
        <w:t xml:space="preserve">Amazon Web Services, Inc. (n.d.). </w:t>
      </w:r>
      <w:r w:rsidRPr="001E33F5">
        <w:rPr>
          <w:rFonts w:asciiTheme="minorHAnsi" w:eastAsiaTheme="minorEastAsia" w:hAnsiTheme="minorHAnsi" w:cstheme="minorBidi"/>
          <w:i/>
          <w:iCs/>
          <w:color w:val="000000" w:themeColor="text1"/>
          <w:sz w:val="22"/>
          <w:szCs w:val="22"/>
          <w:lang w:val="fr-FR"/>
        </w:rPr>
        <w:t>End-to-end data and AI strategy for healthcare and life sciences on AWS</w:t>
      </w:r>
      <w:r w:rsidRPr="001E33F5">
        <w:rPr>
          <w:rFonts w:asciiTheme="minorHAnsi" w:eastAsiaTheme="minorEastAsia" w:hAnsiTheme="minorHAnsi" w:cstheme="minorBidi"/>
          <w:color w:val="000000" w:themeColor="text1"/>
          <w:sz w:val="22"/>
          <w:szCs w:val="22"/>
          <w:lang w:val="fr-FR"/>
        </w:rPr>
        <w:t xml:space="preserve"> [Video]. Amazon Web Services, Inc. </w:t>
      </w:r>
      <w:hyperlink r:id="rId27">
        <w:r w:rsidRPr="001E33F5">
          <w:rPr>
            <w:rStyle w:val="Hyperlink"/>
            <w:rFonts w:asciiTheme="minorHAnsi" w:eastAsiaTheme="minorEastAsia" w:hAnsiTheme="minorHAnsi" w:cstheme="minorBidi"/>
            <w:color w:val="000000" w:themeColor="text1"/>
            <w:sz w:val="22"/>
            <w:szCs w:val="22"/>
            <w:lang w:val="fr-FR"/>
          </w:rPr>
          <w:t>https://aws.amazon.com/health/</w:t>
        </w:r>
      </w:hyperlink>
    </w:p>
    <w:p w14:paraId="3F3C44F7"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lang w:val="fr-FR"/>
        </w:rPr>
      </w:pPr>
      <w:r w:rsidRPr="001E33F5">
        <w:rPr>
          <w:rFonts w:asciiTheme="minorHAnsi" w:eastAsiaTheme="minorEastAsia" w:hAnsiTheme="minorHAnsi" w:cstheme="minorBidi"/>
          <w:color w:val="000000" w:themeColor="text1"/>
          <w:sz w:val="22"/>
          <w:szCs w:val="22"/>
          <w:lang w:val="fr-FR"/>
        </w:rPr>
        <w:t xml:space="preserve">Amazon Web Services, Inc. (n.d.). </w:t>
      </w:r>
      <w:r w:rsidRPr="001E33F5">
        <w:rPr>
          <w:rFonts w:asciiTheme="minorHAnsi" w:eastAsiaTheme="minorEastAsia" w:hAnsiTheme="minorHAnsi" w:cstheme="minorBidi"/>
          <w:i/>
          <w:iCs/>
          <w:color w:val="000000" w:themeColor="text1"/>
          <w:sz w:val="22"/>
          <w:szCs w:val="22"/>
          <w:lang w:val="fr-FR"/>
        </w:rPr>
        <w:t>Are you well-architected?</w:t>
      </w:r>
      <w:r w:rsidRPr="001E33F5">
        <w:rPr>
          <w:rFonts w:asciiTheme="minorHAnsi" w:eastAsiaTheme="minorEastAsia" w:hAnsiTheme="minorHAnsi" w:cstheme="minorBidi"/>
          <w:color w:val="000000" w:themeColor="text1"/>
          <w:sz w:val="22"/>
          <w:szCs w:val="22"/>
          <w:lang w:val="fr-FR"/>
        </w:rPr>
        <w:t xml:space="preserve"> [Video]. Amazon Web Services, Inc. </w:t>
      </w:r>
      <w:hyperlink r:id="rId28">
        <w:r w:rsidRPr="001E33F5">
          <w:rPr>
            <w:rStyle w:val="Hyperlink"/>
            <w:rFonts w:asciiTheme="minorHAnsi" w:eastAsiaTheme="minorEastAsia" w:hAnsiTheme="minorHAnsi" w:cstheme="minorBidi"/>
            <w:color w:val="000000" w:themeColor="text1"/>
            <w:sz w:val="22"/>
            <w:szCs w:val="22"/>
            <w:lang w:val="fr-FR"/>
          </w:rPr>
          <w:t>https://aws.amazon.com/architecture/?cards-all.sort-by=item.additionalFields.sortDate&amp;cards-all.sort-order=desc&amp;awsf.content-type=all&amp;awsf.methodology=all&amp;awsf.tech-category=all&amp;awsf.industries=industry%23healthcare&amp;awsf.business-category=all</w:t>
        </w:r>
      </w:hyperlink>
    </w:p>
    <w:p w14:paraId="062E9013"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rPr>
        <w:t xml:space="preserve">Healthcare leads in third-party data breaches, says new report. (2024, June 25). </w:t>
      </w:r>
      <w:r w:rsidRPr="001E33F5">
        <w:rPr>
          <w:rFonts w:asciiTheme="minorHAnsi" w:eastAsiaTheme="minorEastAsia" w:hAnsiTheme="minorHAnsi" w:cstheme="minorBidi"/>
          <w:i/>
          <w:iCs/>
          <w:color w:val="000000" w:themeColor="text1"/>
          <w:sz w:val="22"/>
          <w:szCs w:val="22"/>
        </w:rPr>
        <w:t xml:space="preserve">Healthcare </w:t>
      </w:r>
      <w:r w:rsidRPr="001E33F5">
        <w:rPr>
          <w:rFonts w:asciiTheme="minorHAnsi" w:eastAsiaTheme="minorEastAsia" w:hAnsiTheme="minorHAnsi" w:cstheme="minorBidi"/>
          <w:i/>
          <w:iCs/>
          <w:color w:val="000000" w:themeColor="text1"/>
          <w:sz w:val="22"/>
          <w:szCs w:val="22"/>
        </w:rPr>
        <w:lastRenderedPageBreak/>
        <w:t>IT News.</w:t>
      </w:r>
      <w:hyperlink r:id="rId29">
        <w:r w:rsidRPr="001E33F5">
          <w:rPr>
            <w:rStyle w:val="Hyperlink"/>
            <w:rFonts w:asciiTheme="minorHAnsi" w:eastAsiaTheme="minorEastAsia" w:hAnsiTheme="minorHAnsi" w:cstheme="minorBidi"/>
            <w:color w:val="000000" w:themeColor="text1"/>
            <w:sz w:val="22"/>
            <w:szCs w:val="22"/>
          </w:rPr>
          <w:t>https://www.healthcareitnews.com/news/healthcare-leads-third-party-data-breaches-says-new-report</w:t>
        </w:r>
      </w:hyperlink>
    </w:p>
    <w:p w14:paraId="4359E24C"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rPr>
        <w:t>Major health data breaches: How are trends shifting</w:t>
      </w:r>
      <w:r>
        <w:tab/>
      </w:r>
      <w:r w:rsidRPr="001E33F5">
        <w:rPr>
          <w:rFonts w:asciiTheme="minorHAnsi" w:eastAsiaTheme="minorEastAsia" w:hAnsiTheme="minorHAnsi" w:cstheme="minorBidi"/>
          <w:color w:val="000000" w:themeColor="text1"/>
          <w:sz w:val="22"/>
          <w:szCs w:val="22"/>
        </w:rPr>
        <w:t xml:space="preserve">in 2024? (“Major Health Data Breaches: How Are Trends Shifting in 2024?”) (n.d.). </w:t>
      </w:r>
      <w:r w:rsidRPr="001E33F5">
        <w:rPr>
          <w:rFonts w:asciiTheme="minorHAnsi" w:eastAsiaTheme="minorEastAsia" w:hAnsiTheme="minorHAnsi" w:cstheme="minorBidi"/>
          <w:i/>
          <w:iCs/>
          <w:color w:val="000000" w:themeColor="text1"/>
          <w:sz w:val="22"/>
          <w:szCs w:val="22"/>
        </w:rPr>
        <w:t>BankInfoSecurity.</w:t>
      </w:r>
      <w:hyperlink r:id="rId30">
        <w:r w:rsidRPr="001E33F5">
          <w:rPr>
            <w:rStyle w:val="Hyperlink"/>
            <w:rFonts w:asciiTheme="minorHAnsi" w:eastAsiaTheme="minorEastAsia" w:hAnsiTheme="minorHAnsi" w:cstheme="minorBidi"/>
            <w:color w:val="000000" w:themeColor="text1"/>
            <w:sz w:val="22"/>
            <w:szCs w:val="22"/>
          </w:rPr>
          <w:t>https://www.bankinfosecurity.com/major-health-data-breaches-how-are-trends-shifting-in-2024-a-25749</w:t>
        </w:r>
      </w:hyperlink>
    </w:p>
    <w:p w14:paraId="6A4B5CB1"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lang w:val="fr-FR"/>
        </w:rPr>
      </w:pPr>
      <w:r w:rsidRPr="001E33F5">
        <w:rPr>
          <w:rFonts w:asciiTheme="minorHAnsi" w:eastAsiaTheme="minorEastAsia" w:hAnsiTheme="minorHAnsi" w:cstheme="minorBidi"/>
          <w:color w:val="000000" w:themeColor="text1"/>
          <w:sz w:val="22"/>
          <w:szCs w:val="22"/>
          <w:lang w:val="fr-FR"/>
        </w:rPr>
        <w:t xml:space="preserve">U.S. Department of Health &amp; Human Services - Office for Civil Rights. (n.d.). </w:t>
      </w:r>
      <w:r w:rsidRPr="001E33F5">
        <w:rPr>
          <w:rFonts w:asciiTheme="minorHAnsi" w:eastAsiaTheme="minorEastAsia" w:hAnsiTheme="minorHAnsi" w:cstheme="minorBidi"/>
          <w:i/>
          <w:iCs/>
          <w:color w:val="000000" w:themeColor="text1"/>
          <w:sz w:val="22"/>
          <w:szCs w:val="22"/>
          <w:lang w:val="fr-FR"/>
        </w:rPr>
        <w:t>Breach report portal.</w:t>
      </w:r>
      <w:hyperlink r:id="rId31">
        <w:r w:rsidRPr="001E33F5">
          <w:rPr>
            <w:rStyle w:val="Hyperlink"/>
            <w:rFonts w:asciiTheme="minorHAnsi" w:eastAsiaTheme="minorEastAsia" w:hAnsiTheme="minorHAnsi" w:cstheme="minorBidi"/>
            <w:color w:val="000000" w:themeColor="text1"/>
            <w:sz w:val="22"/>
            <w:szCs w:val="22"/>
            <w:lang w:val="fr-FR"/>
          </w:rPr>
          <w:t>https://ocrportal.hhs.gov/ocr/breach/breach_report.jsf;jsessionid=08483003DCC03C736AC6F9B47B953835</w:t>
        </w:r>
      </w:hyperlink>
    </w:p>
    <w:p w14:paraId="682FDF65"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lang w:val="fr-FR"/>
        </w:rPr>
      </w:pPr>
      <w:r w:rsidRPr="001E33F5">
        <w:rPr>
          <w:rFonts w:asciiTheme="minorHAnsi" w:eastAsiaTheme="minorEastAsia" w:hAnsiTheme="minorHAnsi" w:cstheme="minorBidi"/>
          <w:color w:val="000000" w:themeColor="text1"/>
          <w:sz w:val="22"/>
          <w:szCs w:val="22"/>
          <w:lang w:val="fr-FR"/>
        </w:rPr>
        <w:t xml:space="preserve">Office of the National Coordinator for Health Information Technology (ONC). (2024, October). </w:t>
      </w:r>
      <w:r w:rsidRPr="001E33F5">
        <w:rPr>
          <w:rFonts w:asciiTheme="minorHAnsi" w:eastAsiaTheme="minorEastAsia" w:hAnsiTheme="minorHAnsi" w:cstheme="minorBidi"/>
          <w:i/>
          <w:iCs/>
          <w:color w:val="000000" w:themeColor="text1"/>
          <w:sz w:val="22"/>
          <w:szCs w:val="22"/>
          <w:lang w:val="fr-FR"/>
        </w:rPr>
        <w:t>Health IT.</w:t>
      </w:r>
      <w:hyperlink r:id="rId32">
        <w:r w:rsidRPr="001E33F5">
          <w:rPr>
            <w:rStyle w:val="Hyperlink"/>
            <w:rFonts w:asciiTheme="minorHAnsi" w:eastAsiaTheme="minorEastAsia" w:hAnsiTheme="minorHAnsi" w:cstheme="minorBidi"/>
            <w:color w:val="000000" w:themeColor="text1"/>
            <w:sz w:val="22"/>
            <w:szCs w:val="22"/>
            <w:lang w:val="fr-FR"/>
          </w:rPr>
          <w:t>https://www.healthit.gov/</w:t>
        </w:r>
      </w:hyperlink>
    </w:p>
    <w:p w14:paraId="0F9A1184"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lang w:val="fr-FR"/>
        </w:rPr>
      </w:pPr>
      <w:r w:rsidRPr="001E33F5">
        <w:rPr>
          <w:rFonts w:asciiTheme="minorHAnsi" w:eastAsiaTheme="minorEastAsia" w:hAnsiTheme="minorHAnsi" w:cstheme="minorBidi"/>
          <w:color w:val="000000" w:themeColor="text1"/>
          <w:sz w:val="22"/>
          <w:szCs w:val="22"/>
          <w:lang w:val="fr-FR"/>
        </w:rPr>
        <w:t xml:space="preserve">Gartner. (2024). </w:t>
      </w:r>
      <w:r w:rsidRPr="001E33F5">
        <w:rPr>
          <w:rFonts w:asciiTheme="minorHAnsi" w:eastAsiaTheme="minorEastAsia" w:hAnsiTheme="minorHAnsi" w:cstheme="minorBidi"/>
          <w:i/>
          <w:iCs/>
          <w:color w:val="000000" w:themeColor="text1"/>
          <w:sz w:val="22"/>
          <w:szCs w:val="22"/>
          <w:lang w:val="fr-FR"/>
        </w:rPr>
        <w:t>2024 tech trends in healthcare.</w:t>
      </w:r>
      <w:r w:rsidRPr="001E33F5">
        <w:rPr>
          <w:rFonts w:asciiTheme="minorHAnsi" w:eastAsiaTheme="minorEastAsia" w:hAnsiTheme="minorHAnsi" w:cstheme="minorBidi"/>
          <w:color w:val="000000" w:themeColor="text1"/>
          <w:sz w:val="22"/>
          <w:szCs w:val="22"/>
          <w:lang w:val="fr-FR"/>
        </w:rPr>
        <w:t xml:space="preserve"> Gartner. </w:t>
      </w:r>
      <w:hyperlink r:id="rId33">
        <w:r w:rsidRPr="001E33F5">
          <w:rPr>
            <w:rStyle w:val="Hyperlink"/>
            <w:rFonts w:asciiTheme="minorHAnsi" w:eastAsiaTheme="minorEastAsia" w:hAnsiTheme="minorHAnsi" w:cstheme="minorBidi"/>
            <w:color w:val="000000" w:themeColor="text1"/>
            <w:sz w:val="22"/>
            <w:szCs w:val="22"/>
            <w:lang w:val="fr-FR"/>
          </w:rPr>
          <w:t>https://www.gartner.com/en/digital-markets/insights/2024-tech-trends-in-healthcare</w:t>
        </w:r>
      </w:hyperlink>
    </w:p>
    <w:p w14:paraId="249EB70B"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rPr>
        <w:t xml:space="preserve">Verizon Business. (n.d.). </w:t>
      </w:r>
      <w:r w:rsidRPr="001E33F5">
        <w:rPr>
          <w:rFonts w:asciiTheme="minorHAnsi" w:eastAsiaTheme="minorEastAsia" w:hAnsiTheme="minorHAnsi" w:cstheme="minorBidi"/>
          <w:i/>
          <w:iCs/>
          <w:color w:val="000000" w:themeColor="text1"/>
          <w:sz w:val="22"/>
          <w:szCs w:val="22"/>
        </w:rPr>
        <w:t xml:space="preserve">2024 Data Breach Investigations Report. </w:t>
      </w:r>
      <w:r w:rsidRPr="001E33F5">
        <w:rPr>
          <w:rFonts w:asciiTheme="minorHAnsi" w:eastAsiaTheme="minorEastAsia" w:hAnsiTheme="minorHAnsi" w:cstheme="minorBidi"/>
          <w:color w:val="000000" w:themeColor="text1"/>
          <w:sz w:val="22"/>
          <w:szCs w:val="22"/>
        </w:rPr>
        <w:t xml:space="preserve">Verizon Business. </w:t>
      </w:r>
      <w:hyperlink r:id="rId34">
        <w:r w:rsidRPr="001E33F5">
          <w:rPr>
            <w:rStyle w:val="Hyperlink"/>
            <w:rFonts w:asciiTheme="minorHAnsi" w:eastAsiaTheme="minorEastAsia" w:hAnsiTheme="minorHAnsi" w:cstheme="minorBidi"/>
            <w:color w:val="000000" w:themeColor="text1"/>
            <w:sz w:val="22"/>
            <w:szCs w:val="22"/>
          </w:rPr>
          <w:t>https://www.verizon.com/business/resources/reports/dbir</w:t>
        </w:r>
      </w:hyperlink>
      <w:r w:rsidRPr="001E33F5">
        <w:rPr>
          <w:rFonts w:asciiTheme="minorHAnsi" w:eastAsiaTheme="minorEastAsia" w:hAnsiTheme="minorHAnsi" w:cstheme="minorBidi"/>
          <w:color w:val="000000" w:themeColor="text1"/>
          <w:sz w:val="22"/>
          <w:szCs w:val="22"/>
        </w:rPr>
        <w:t xml:space="preserve"> </w:t>
      </w:r>
    </w:p>
    <w:p w14:paraId="77E0DC69" w14:textId="77777777" w:rsidR="00FA3735" w:rsidRPr="001E33F5" w:rsidRDefault="00FA3735" w:rsidP="00FA3735">
      <w:pPr>
        <w:pStyle w:val="ListParagraph"/>
        <w:numPr>
          <w:ilvl w:val="0"/>
          <w:numId w:val="13"/>
        </w:numPr>
        <w:spacing w:before="240" w:after="240"/>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lang w:val="fr-FR"/>
        </w:rPr>
        <w:t xml:space="preserve">Google Scholar. (n.d.). </w:t>
      </w:r>
      <w:r w:rsidRPr="001E33F5">
        <w:rPr>
          <w:rFonts w:asciiTheme="minorHAnsi" w:eastAsiaTheme="minorEastAsia" w:hAnsiTheme="minorHAnsi" w:cstheme="minorBidi"/>
          <w:i/>
          <w:iCs/>
          <w:color w:val="000000" w:themeColor="text1"/>
          <w:sz w:val="22"/>
          <w:szCs w:val="22"/>
          <w:lang w:val="fr-FR"/>
        </w:rPr>
        <w:t>Search for Raghupathi and</w:t>
      </w:r>
      <w:r>
        <w:tab/>
      </w:r>
      <w:r w:rsidRPr="001E33F5">
        <w:rPr>
          <w:rFonts w:asciiTheme="minorHAnsi" w:eastAsiaTheme="minorEastAsia" w:hAnsiTheme="minorHAnsi" w:cstheme="minorBidi"/>
          <w:i/>
          <w:iCs/>
          <w:color w:val="000000" w:themeColor="text1"/>
          <w:sz w:val="22"/>
          <w:szCs w:val="22"/>
          <w:lang w:val="fr-FR"/>
        </w:rPr>
        <w:t>Raghupathi (2020).</w:t>
      </w:r>
      <w:r w:rsidRPr="001E33F5">
        <w:rPr>
          <w:rFonts w:asciiTheme="minorHAnsi" w:eastAsiaTheme="minorEastAsia" w:hAnsiTheme="minorHAnsi" w:cstheme="minorBidi"/>
          <w:color w:val="000000" w:themeColor="text1"/>
          <w:sz w:val="22"/>
          <w:szCs w:val="22"/>
          <w:lang w:val="fr-FR"/>
        </w:rPr>
        <w:t xml:space="preserve"> </w:t>
      </w:r>
      <w:hyperlink r:id="rId35">
        <w:r w:rsidRPr="001E33F5">
          <w:rPr>
            <w:rStyle w:val="Hyperlink"/>
            <w:rFonts w:asciiTheme="minorHAnsi" w:eastAsiaTheme="minorEastAsia" w:hAnsiTheme="minorHAnsi" w:cstheme="minorBidi"/>
            <w:color w:val="000000" w:themeColor="text1"/>
            <w:sz w:val="22"/>
            <w:szCs w:val="22"/>
            <w:lang w:val="fr-FR"/>
          </w:rPr>
          <w:t>https://scholar.google.com/scholar?q=Raghupathi+and+Raghupathi+2020&amp;hl=en&amp;as_sdt=0&amp;as_vis=1&amp;oi=scholart</w:t>
        </w:r>
      </w:hyperlink>
    </w:p>
    <w:p w14:paraId="0874A9ED" w14:textId="77777777" w:rsidR="00FA3735" w:rsidRPr="001E33F5" w:rsidRDefault="00FA3735" w:rsidP="00FA3735">
      <w:pPr>
        <w:pStyle w:val="ListParagraph"/>
        <w:numPr>
          <w:ilvl w:val="0"/>
          <w:numId w:val="13"/>
        </w:numPr>
        <w:spacing w:before="120" w:line="259" w:lineRule="auto"/>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lang w:val="fr-FR"/>
        </w:rPr>
        <w:t xml:space="preserve">Use AWS Artifact to accept agreements for multiple accounts in your ORG. (n.d.). [Video]. Amazon Web Services, Inc. </w:t>
      </w:r>
      <w:hyperlink r:id="rId36">
        <w:r w:rsidRPr="001E33F5">
          <w:rPr>
            <w:rFonts w:asciiTheme="minorHAnsi" w:eastAsiaTheme="minorEastAsia" w:hAnsiTheme="minorHAnsi" w:cstheme="minorBidi"/>
            <w:color w:val="000000" w:themeColor="text1"/>
            <w:sz w:val="22"/>
            <w:szCs w:val="22"/>
            <w:lang w:val="fr-FR"/>
          </w:rPr>
          <w:t>https://aws.amazon.com/compliance/hipaa-compliance/</w:t>
        </w:r>
      </w:hyperlink>
    </w:p>
    <w:p w14:paraId="7EA78D49" w14:textId="77777777" w:rsidR="00FA3735" w:rsidRPr="001E33F5" w:rsidRDefault="00FA3735" w:rsidP="00FA3735">
      <w:pPr>
        <w:pStyle w:val="ListParagraph"/>
        <w:numPr>
          <w:ilvl w:val="0"/>
          <w:numId w:val="13"/>
        </w:numPr>
        <w:spacing w:before="120" w:line="259" w:lineRule="auto"/>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lang w:val="fr-FR"/>
        </w:rPr>
        <w:t xml:space="preserve">Paganini, P. (2024, October 25). OnePoint Patient Care data breach impacted 795916 individuals. Security Affairs. </w:t>
      </w:r>
      <w:hyperlink r:id="rId37">
        <w:r w:rsidRPr="001E33F5">
          <w:rPr>
            <w:rFonts w:asciiTheme="minorHAnsi" w:eastAsiaTheme="minorEastAsia" w:hAnsiTheme="minorHAnsi" w:cstheme="minorBidi"/>
            <w:color w:val="000000" w:themeColor="text1"/>
            <w:sz w:val="22"/>
            <w:szCs w:val="22"/>
            <w:lang w:val="fr-FR"/>
          </w:rPr>
          <w:t>https://securityaffairs.com/170247/data-breach/onepoint-patient-care-data-breach.html</w:t>
        </w:r>
      </w:hyperlink>
    </w:p>
    <w:p w14:paraId="7CE41F74" w14:textId="77777777" w:rsidR="00FA3735" w:rsidRPr="001E33F5" w:rsidRDefault="00FA3735" w:rsidP="00FA3735">
      <w:pPr>
        <w:pStyle w:val="ListParagraph"/>
        <w:numPr>
          <w:ilvl w:val="0"/>
          <w:numId w:val="13"/>
        </w:numPr>
        <w:spacing w:before="120" w:line="259" w:lineRule="auto"/>
        <w:jc w:val="both"/>
        <w:rPr>
          <w:rFonts w:asciiTheme="minorHAnsi" w:eastAsiaTheme="minorEastAsia" w:hAnsiTheme="minorHAnsi" w:cstheme="minorBidi"/>
          <w:color w:val="000000" w:themeColor="text1"/>
          <w:sz w:val="22"/>
          <w:szCs w:val="22"/>
        </w:rPr>
      </w:pPr>
      <w:r w:rsidRPr="001E33F5">
        <w:rPr>
          <w:rFonts w:asciiTheme="minorHAnsi" w:eastAsiaTheme="minorEastAsia" w:hAnsiTheme="minorHAnsi" w:cstheme="minorBidi"/>
          <w:color w:val="000000" w:themeColor="text1"/>
          <w:sz w:val="22"/>
          <w:szCs w:val="22"/>
          <w:lang w:val="fr-FR"/>
        </w:rPr>
        <w:t xml:space="preserve">N2K Networks. (2024, October 25). UnitedHealth breach numbers confirmed. </w:t>
      </w:r>
      <w:r w:rsidRPr="001E33F5">
        <w:rPr>
          <w:rFonts w:asciiTheme="minorHAnsi" w:eastAsiaTheme="minorEastAsia" w:hAnsiTheme="minorHAnsi" w:cstheme="minorBidi"/>
          <w:color w:val="000000" w:themeColor="text1"/>
          <w:sz w:val="22"/>
          <w:szCs w:val="22"/>
          <w:lang w:val="fr-FR"/>
        </w:rPr>
        <w:t xml:space="preserve">[Video]. YouTube. </w:t>
      </w:r>
      <w:hyperlink r:id="rId38">
        <w:r w:rsidRPr="001E33F5">
          <w:rPr>
            <w:rFonts w:asciiTheme="minorHAnsi" w:eastAsiaTheme="minorEastAsia" w:hAnsiTheme="minorHAnsi" w:cstheme="minorBidi"/>
            <w:color w:val="000000" w:themeColor="text1"/>
            <w:sz w:val="22"/>
            <w:szCs w:val="22"/>
            <w:lang w:val="fr-FR"/>
          </w:rPr>
          <w:t>https://www.youtube.com/watch?v=mgI1FYedQzA</w:t>
        </w:r>
      </w:hyperlink>
    </w:p>
    <w:p w14:paraId="5697A198" w14:textId="77777777" w:rsidR="00FA3735" w:rsidRDefault="00FA3735" w:rsidP="00FA3735">
      <w:pPr>
        <w:spacing w:before="240" w:after="240"/>
        <w:jc w:val="both"/>
        <w:rPr>
          <w:rFonts w:asciiTheme="minorHAnsi" w:eastAsiaTheme="minorEastAsia" w:hAnsiTheme="minorHAnsi" w:cstheme="minorBidi"/>
          <w:color w:val="000000" w:themeColor="text1"/>
          <w:sz w:val="22"/>
          <w:szCs w:val="22"/>
          <w:lang w:val="fr-FR"/>
        </w:rPr>
      </w:pPr>
    </w:p>
    <w:p w14:paraId="40DFCF38" w14:textId="50BB7C0C" w:rsidR="4541A1E1" w:rsidRPr="00FA3735" w:rsidRDefault="4541A1E1" w:rsidP="00FA3735">
      <w:pPr>
        <w:rPr>
          <w:rFonts w:eastAsiaTheme="minorEastAsia"/>
        </w:rPr>
      </w:pPr>
    </w:p>
    <w:sectPr w:rsidR="4541A1E1" w:rsidRPr="00FA3735" w:rsidSect="003114DF">
      <w:headerReference w:type="default" r:id="rId39"/>
      <w:type w:val="continuous"/>
      <w:pgSz w:w="12240" w:h="15840" w:code="1"/>
      <w:pgMar w:top="1440" w:right="1440" w:bottom="1440" w:left="144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CF448" w14:textId="77777777" w:rsidR="008A7DED" w:rsidRDefault="008A7DED" w:rsidP="00B45C66">
      <w:r>
        <w:separator/>
      </w:r>
    </w:p>
  </w:endnote>
  <w:endnote w:type="continuationSeparator" w:id="0">
    <w:p w14:paraId="40631180" w14:textId="77777777" w:rsidR="008A7DED" w:rsidRDefault="008A7DED" w:rsidP="00B45C66">
      <w:r>
        <w:continuationSeparator/>
      </w:r>
    </w:p>
  </w:endnote>
  <w:endnote w:type="continuationNotice" w:id="1">
    <w:p w14:paraId="144B3E6C" w14:textId="77777777" w:rsidR="008A7DED" w:rsidRDefault="008A7D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759231"/>
      <w:docPartObj>
        <w:docPartGallery w:val="Page Numbers (Bottom of Page)"/>
        <w:docPartUnique/>
      </w:docPartObj>
    </w:sdtPr>
    <w:sdtEndPr>
      <w:rPr>
        <w:noProof/>
      </w:rPr>
    </w:sdtEndPr>
    <w:sdtContent>
      <w:p w14:paraId="1D0D40FF" w14:textId="77777777" w:rsidR="00FA3735" w:rsidRDefault="00FA373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0834384" w14:textId="77777777" w:rsidR="00FA3735" w:rsidRDefault="00FA3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9FC1F" w14:textId="77777777" w:rsidR="008A7DED" w:rsidRDefault="008A7DED" w:rsidP="00B45C66">
      <w:r>
        <w:separator/>
      </w:r>
    </w:p>
  </w:footnote>
  <w:footnote w:type="continuationSeparator" w:id="0">
    <w:p w14:paraId="46CFA093" w14:textId="77777777" w:rsidR="008A7DED" w:rsidRDefault="008A7DED" w:rsidP="00B45C66">
      <w:r>
        <w:continuationSeparator/>
      </w:r>
    </w:p>
  </w:footnote>
  <w:footnote w:type="continuationNotice" w:id="1">
    <w:p w14:paraId="68352335" w14:textId="77777777" w:rsidR="008A7DED" w:rsidRDefault="008A7D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FA3735" w14:paraId="511E9325" w14:textId="77777777" w:rsidTr="195E92FF">
      <w:trPr>
        <w:trHeight w:val="300"/>
      </w:trPr>
      <w:tc>
        <w:tcPr>
          <w:tcW w:w="3120" w:type="dxa"/>
        </w:tcPr>
        <w:p w14:paraId="40ECEDF1" w14:textId="77777777" w:rsidR="00FA3735" w:rsidRDefault="00FA3735" w:rsidP="195E92FF">
          <w:pPr>
            <w:pStyle w:val="Header"/>
            <w:ind w:left="-115"/>
          </w:pPr>
        </w:p>
      </w:tc>
      <w:tc>
        <w:tcPr>
          <w:tcW w:w="3120" w:type="dxa"/>
        </w:tcPr>
        <w:p w14:paraId="5C7118C8" w14:textId="77777777" w:rsidR="00FA3735" w:rsidRDefault="00FA3735" w:rsidP="195E92FF">
          <w:pPr>
            <w:pStyle w:val="Header"/>
            <w:jc w:val="center"/>
          </w:pPr>
        </w:p>
      </w:tc>
      <w:tc>
        <w:tcPr>
          <w:tcW w:w="3120" w:type="dxa"/>
        </w:tcPr>
        <w:p w14:paraId="79D08F83" w14:textId="77777777" w:rsidR="00FA3735" w:rsidRDefault="00FA3735" w:rsidP="195E92FF">
          <w:pPr>
            <w:pStyle w:val="Header"/>
            <w:ind w:right="-115"/>
            <w:jc w:val="right"/>
          </w:pPr>
        </w:p>
      </w:tc>
    </w:tr>
  </w:tbl>
  <w:p w14:paraId="1CFFC457" w14:textId="77777777" w:rsidR="00FA3735" w:rsidRDefault="00FA3735" w:rsidP="195E92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00FA3735" w14:paraId="25D7D723" w14:textId="77777777" w:rsidTr="195E92FF">
      <w:trPr>
        <w:trHeight w:val="300"/>
      </w:trPr>
      <w:tc>
        <w:tcPr>
          <w:tcW w:w="1485" w:type="dxa"/>
        </w:tcPr>
        <w:p w14:paraId="36C93F94" w14:textId="77777777" w:rsidR="00FA3735" w:rsidRDefault="00FA3735" w:rsidP="195E92FF">
          <w:pPr>
            <w:pStyle w:val="Header"/>
            <w:ind w:left="-115"/>
          </w:pPr>
        </w:p>
      </w:tc>
      <w:tc>
        <w:tcPr>
          <w:tcW w:w="1485" w:type="dxa"/>
        </w:tcPr>
        <w:p w14:paraId="6198EAE7" w14:textId="77777777" w:rsidR="00FA3735" w:rsidRDefault="00FA3735" w:rsidP="195E92FF">
          <w:pPr>
            <w:pStyle w:val="Header"/>
            <w:jc w:val="center"/>
          </w:pPr>
        </w:p>
      </w:tc>
      <w:tc>
        <w:tcPr>
          <w:tcW w:w="1485" w:type="dxa"/>
        </w:tcPr>
        <w:p w14:paraId="42788D77" w14:textId="77777777" w:rsidR="00FA3735" w:rsidRDefault="00FA3735" w:rsidP="195E92FF">
          <w:pPr>
            <w:pStyle w:val="Header"/>
            <w:ind w:right="-115"/>
            <w:jc w:val="right"/>
          </w:pPr>
        </w:p>
      </w:tc>
    </w:tr>
  </w:tbl>
  <w:p w14:paraId="64652970" w14:textId="77777777" w:rsidR="00FA3735" w:rsidRDefault="00FA3735" w:rsidP="195E92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85"/>
      <w:gridCol w:w="1485"/>
      <w:gridCol w:w="1485"/>
    </w:tblGrid>
    <w:tr w:rsidR="195E92FF" w14:paraId="3B5191AD" w14:textId="77777777" w:rsidTr="195E92FF">
      <w:trPr>
        <w:trHeight w:val="300"/>
      </w:trPr>
      <w:tc>
        <w:tcPr>
          <w:tcW w:w="1485" w:type="dxa"/>
        </w:tcPr>
        <w:p w14:paraId="765CEDC5" w14:textId="7383E395" w:rsidR="195E92FF" w:rsidRDefault="195E92FF" w:rsidP="195E92FF">
          <w:pPr>
            <w:pStyle w:val="Header"/>
            <w:ind w:left="-115"/>
          </w:pPr>
        </w:p>
      </w:tc>
      <w:tc>
        <w:tcPr>
          <w:tcW w:w="1485" w:type="dxa"/>
        </w:tcPr>
        <w:p w14:paraId="5F276365" w14:textId="2133B80E" w:rsidR="195E92FF" w:rsidRDefault="195E92FF" w:rsidP="195E92FF">
          <w:pPr>
            <w:pStyle w:val="Header"/>
            <w:jc w:val="center"/>
          </w:pPr>
        </w:p>
      </w:tc>
      <w:tc>
        <w:tcPr>
          <w:tcW w:w="1485" w:type="dxa"/>
        </w:tcPr>
        <w:p w14:paraId="49E68AC1" w14:textId="1C8908CF" w:rsidR="195E92FF" w:rsidRDefault="195E92FF" w:rsidP="195E92FF">
          <w:pPr>
            <w:pStyle w:val="Header"/>
            <w:ind w:right="-115"/>
            <w:jc w:val="right"/>
          </w:pPr>
        </w:p>
      </w:tc>
    </w:tr>
  </w:tbl>
  <w:p w14:paraId="3D0B7F15" w14:textId="349E81ED" w:rsidR="195E92FF" w:rsidRDefault="195E92FF" w:rsidP="195E92FF">
    <w:pPr>
      <w:pStyle w:val="Header"/>
    </w:pPr>
  </w:p>
</w:hdr>
</file>

<file path=word/intelligence2.xml><?xml version="1.0" encoding="utf-8"?>
<int2:intelligence xmlns:int2="http://schemas.microsoft.com/office/intelligence/2020/intelligence" xmlns:oel="http://schemas.microsoft.com/office/2019/extlst">
  <int2:observations>
    <int2:textHash int2:hashCode="ivVt5oJ5y29e0C" int2:id="0MVqUVMl">
      <int2:state int2:value="Rejected" int2:type="AugLoop_Text_Critique"/>
    </int2:textHash>
    <int2:textHash int2:hashCode="iKxElUECpMPF1C" int2:id="0Wnz8Kb3">
      <int2:state int2:value="Rejected" int2:type="AugLoop_Text_Critique"/>
    </int2:textHash>
    <int2:textHash int2:hashCode="MeEOY1cxkf6isj" int2:id="1t3yXeXa">
      <int2:state int2:value="Rejected" int2:type="AugLoop_Text_Critique"/>
    </int2:textHash>
    <int2:textHash int2:hashCode="1pIaop8QXcjPxT" int2:id="2RVpjL4w">
      <int2:state int2:value="Rejected" int2:type="AugLoop_Text_Critique"/>
    </int2:textHash>
    <int2:textHash int2:hashCode="qPMWxB68xtAmdo" int2:id="2uXgHj2Q">
      <int2:state int2:value="Rejected" int2:type="AugLoop_Text_Critique"/>
    </int2:textHash>
    <int2:textHash int2:hashCode="ZTJ9GxiC6frIJ2" int2:id="6RfwZTs6">
      <int2:state int2:value="Rejected" int2:type="AugLoop_Text_Critique"/>
    </int2:textHash>
    <int2:textHash int2:hashCode="MPehbFGjV0HSNf" int2:id="6gm0mqen">
      <int2:state int2:value="Rejected" int2:type="AugLoop_Text_Critique"/>
    </int2:textHash>
    <int2:textHash int2:hashCode="g0s08W9FHgDyaN" int2:id="74CBYPkX">
      <int2:state int2:value="Rejected" int2:type="AugLoop_Text_Critique"/>
    </int2:textHash>
    <int2:textHash int2:hashCode="MFId0J8vAVyd/6" int2:id="9T9jbP6A">
      <int2:state int2:value="Rejected" int2:type="AugLoop_Text_Critique"/>
    </int2:textHash>
    <int2:textHash int2:hashCode="sbpRbHmvCZsbRO" int2:id="BOGjtJIQ">
      <int2:state int2:value="Rejected" int2:type="AugLoop_Text_Critique"/>
    </int2:textHash>
    <int2:textHash int2:hashCode="6foDKKuVrC3swt" int2:id="F6IsD8QC">
      <int2:state int2:value="Rejected" int2:type="AugLoop_Text_Critique"/>
    </int2:textHash>
    <int2:textHash int2:hashCode="K10F01lLg7ogr7" int2:id="G8VRmk8s">
      <int2:state int2:value="Rejected" int2:type="AugLoop_Text_Critique"/>
    </int2:textHash>
    <int2:textHash int2:hashCode="1o7uRgdU3OfccS" int2:id="HZKYRz6w">
      <int2:state int2:value="Rejected" int2:type="AugLoop_Text_Critique"/>
    </int2:textHash>
    <int2:textHash int2:hashCode="vI2hrstbQ8BP+u" int2:id="HwzBrmzm">
      <int2:state int2:value="Rejected" int2:type="AugLoop_Text_Critique"/>
    </int2:textHash>
    <int2:textHash int2:hashCode="ZQvpgGs5hcw1Jt" int2:id="L5c56jXx">
      <int2:state int2:value="Rejected" int2:type="AugLoop_Text_Critique"/>
    </int2:textHash>
    <int2:textHash int2:hashCode="NVnXrM8ANglxlh" int2:id="QmxJw1jH">
      <int2:state int2:value="Rejected" int2:type="AugLoop_Text_Critique"/>
    </int2:textHash>
    <int2:textHash int2:hashCode="6zxiaQ7JAldF/T" int2:id="QqNFAEkG">
      <int2:state int2:value="Rejected" int2:type="AugLoop_Text_Critique"/>
    </int2:textHash>
    <int2:textHash int2:hashCode="tGeXJgW0I5uWqQ" int2:id="RvJLoejS">
      <int2:state int2:value="Rejected" int2:type="AugLoop_Text_Critique"/>
    </int2:textHash>
    <int2:textHash int2:hashCode="Tcc3QblHMWhET6" int2:id="TlGVbBQX">
      <int2:state int2:value="Rejected" int2:type="AugLoop_Text_Critique"/>
    </int2:textHash>
    <int2:textHash int2:hashCode="KD6ZKpVDZnannB" int2:id="Tq6L4yDl">
      <int2:state int2:value="Rejected" int2:type="AugLoop_Text_Critique"/>
    </int2:textHash>
    <int2:textHash int2:hashCode="iABZkA2DkV4SoA" int2:id="a1TVSaLc">
      <int2:state int2:value="Rejected" int2:type="AugLoop_Text_Critique"/>
    </int2:textHash>
    <int2:textHash int2:hashCode="NwyN7pMmQTm9nb" int2:id="chUDQOii">
      <int2:state int2:value="Rejected" int2:type="AugLoop_Text_Critique"/>
    </int2:textHash>
    <int2:textHash int2:hashCode="kuku5Ek2vmv0CX" int2:id="gj1iGXgT">
      <int2:state int2:value="Rejected" int2:type="AugLoop_Text_Critique"/>
    </int2:textHash>
    <int2:textHash int2:hashCode="CUPRILuyMZgkx3" int2:id="hp09kDZP">
      <int2:state int2:value="Rejected" int2:type="AugLoop_Text_Critique"/>
    </int2:textHash>
    <int2:textHash int2:hashCode="J2BmbgVSYumaV9" int2:id="j4VCuL8z">
      <int2:state int2:value="Rejected" int2:type="AugLoop_Text_Critique"/>
    </int2:textHash>
    <int2:textHash int2:hashCode="/7r1jxIxYo+awq" int2:id="j8Fp7aFP">
      <int2:state int2:value="Rejected" int2:type="AugLoop_Text_Critique"/>
    </int2:textHash>
    <int2:textHash int2:hashCode="ujoNHgcfmUumeE" int2:id="mz9cYYjx">
      <int2:state int2:value="Rejected" int2:type="AugLoop_Text_Critique"/>
    </int2:textHash>
    <int2:textHash int2:hashCode="Ho9RTUyioxc7Et" int2:id="r3m8GGIU">
      <int2:state int2:value="Rejected" int2:type="AugLoop_Text_Critique"/>
    </int2:textHash>
    <int2:textHash int2:hashCode="FAfLIzLDa3zObP" int2:id="vER4kFDg">
      <int2:state int2:value="Rejected" int2:type="AugLoop_Text_Critique"/>
    </int2:textHash>
    <int2:bookmark int2:bookmarkName="_Int_4waGkRBE" int2:invalidationBookmarkName="" int2:hashCode="3svFQhDg4d1N4D" int2:id="fqUzx8ii">
      <int2:state int2:value="Rejected" int2:type="AugLoop_Text_Critique"/>
    </int2:bookmark>
    <int2:bookmark int2:bookmarkName="_Int_wp3pnWQZ" int2:invalidationBookmarkName="" int2:hashCode="J+kN+lfDWKz69H" int2:id="pDc9Cbkd">
      <int2:state int2:value="Rejected" int2:type="AugLoop_Text_Critique"/>
    </int2:bookmark>
    <int2:entireDocument int2:id="GYtTS0Ks">
      <int2:extLst>
        <oel:ext uri="E302BA01-7950-474C-9AD3-286E660C40A8">
          <int2:similaritySummary int2:version="1" int2:runId="1730072867800" int2:tilesCheckedInThisRun="0" int2:totalNumOfTiles="79" int2:similarityAnnotationCount="1" int2:numWords="1808" int2:numFlaggedWords="10"/>
        </oel:ext>
      </int2:extLst>
    </int2:entireDocument>
  </int2:observations>
  <int2:intelligenceSettings/>
  <int2:onDemandWorkflows>
    <int2:onDemandWorkflow int2:type="SimilarityCheck" int2:paragraphVersions="49F41108-5ABA229A 333E424A-77777777 3AE8F272-77777777 14DE0D32-71866953 46D3375C-77777777 36EDD3A0-77777777 6D6DB53D-56C0DEAA 039C854C-77777777 40096A62-3DFDD580 7EB3F90A-14AD994F 4DEC1290-77777777 7B4A2248-5FC1FDE9 0486C528-6FB4EDD7 07912E38-77777777 3DC317AA-365AF0FB 5BCB7588-4F24F6C1 229E6312-3EB64A42 24700D41-77777777 726014A4-77777777 6B04C3FF-77777777 30E0078C-77777777 0ADAF07A-79D89C9F 305885D7-2A4D7B3E 1CBB0D6A-2120BEC3 3C099562-77777777 44865561-7FFCE8CC 58E09F60-506CFC6C 692E2AB6-77777777 67DBCF91-043D82EE 77A14951-02431DBB 6C206F7F-71E3F700 7518E52E-20D464DE 0DF0EC19-52FBF38C 23036C03-3F056396 16666167-44C21473 45444808-0FF56DA6 3E495138-77F58F48 694ADF1E-55D743EB 2006B7C1-3C7F74B9 5CED97F4-1BC27564 1E04F87E-372C34E8 404724CA-6320AA2E 24B6CF07-32D11E52 79A7BB68-46E54527 3ABFB076-31A46295 6BE7C7FE-0D26D594 1D59BA1D-08958BE2 20D763C1-1CC0ACEF 426F36CB-1BD7EEEA 5AC7D1FB-10AA7F28 1E26C24A-3F477F6F 13EF2232-09EDD27B 6F2920E9-0D70B9F1 4ACD9848-3468055D 07E80D87-691BDEC7 5CE8B56F-0E82B10B 6CF1FF21-732EF3E0 75511A06-58E3923F 42A49CA4-05B34ACE 398BB634-3D6C8726 50359CA6-3D186968 62FFB3FE-3E92E080 71C991C8-10A57B55 2DE5FF6D-0C0F1616 20B0DC04-0E2EBFD5 011D9D9C-546A906E 1A5B3DDE-4A0482C4 5CDE8524-5550E1B4 74CC7740-00545C07 5A7922E3-6DBE8E79 39D0BE9A-13745E8C 11FDF2C3-6DCD64EF 7C2CE33A-56E4A881 1DB6719A-0360B7E0 2C7AB6B2-11F229D9 32A5CA55-4F75DACE 1B95428D-2BBF2600 4AB2FB17-1C4E5EE7 0B52DBA2-4011E0FA 1051D1AD-26FD90FE 3A5B18EF-0A112529 3DFB3095-27929B48 15F98F12-5186C539 54A2BE85-45D28F39 562663D1-7C36E1C2 45EF6FF5-25681DC7 717B1DE5-77418231 2FA0A1B0-1BA04C5C 19B3C9FA-3F944CA0 1754A466-69358BB2 78281FE1-06316E72 5FAA199B-3C203476 7A4B9042-3C245E64 687046FB-7332483D 7F4FE581-521B59AC 4A91DF7D-54673E1E 1A359C4D-223A47B1 23DD63F8-35874AB7 68FB681F-2839E0A8 58D1E88B-0F59E3E3 16D0EB96-69BFA410 22846834-5AF19DC2 02471C28-6C0BF13B 495B6353-6C7F9358 0EF976FF-7D3F56B2 273F1A41-60940AF3 48372999-3E5F5FCA 3E30C18C-197A920D 48B49E94-33500B02 2478D830-6E5638CE 22893024-6459DAC7 16F69451-106E0FF3 67B5AFD9-65D20EB3 04BA6180-7615FB3C 6F0A3144-048A801B 72E5009A-4FEA249E 49118EEA-78FACE7E 09D5ADF7-665D733F 2BABAF29-2ABBC855 754B0053-45A1E7AE 387FF3DC-182E1FE6 2C15D68F-3AEC6BC7 3BD7340D-6D56B955 25493C73-3CD633D2 5B4EEE79-408C3EFC 54D17004-1869159C 24C79110-163271CB 3B83E5C5-4D7E1531 6F832F35-4620F4AE 53C38432-60B14B15 36C4F35C-42520DD8 16746193-343A971F 18FBAEEB-2EA38368 5E8C3453-3B6C4A0E 38B35783-7850F97E 11A08100-633625D3 40254C4C-6966ED10 60EEBFE6-36E3EA51 170F1CF0-744E1823 249DF373-6ABD327C 6DAB33CC-0FD3591C 48DAC3D8-73857535 58E09F60-506CFC6C 692E2AB6-77777777 765CEDC5-7383E395 5F276365-2133B80E 49E68AC1-1C8908CF 3D0B7F15-349E81ED"/>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0738F"/>
    <w:multiLevelType w:val="hybridMultilevel"/>
    <w:tmpl w:val="73480AE0"/>
    <w:lvl w:ilvl="0" w:tplc="8378FB9A">
      <w:start w:val="1"/>
      <w:numFmt w:val="decimal"/>
      <w:lvlText w:val="%1."/>
      <w:lvlJc w:val="left"/>
      <w:pPr>
        <w:ind w:left="360" w:hanging="360"/>
      </w:pPr>
    </w:lvl>
    <w:lvl w:ilvl="1" w:tplc="DF2AFF7E">
      <w:start w:val="1"/>
      <w:numFmt w:val="lowerLetter"/>
      <w:lvlText w:val="%2."/>
      <w:lvlJc w:val="left"/>
      <w:pPr>
        <w:ind w:left="1080" w:hanging="360"/>
      </w:pPr>
    </w:lvl>
    <w:lvl w:ilvl="2" w:tplc="23165474">
      <w:start w:val="1"/>
      <w:numFmt w:val="lowerRoman"/>
      <w:lvlText w:val="%3."/>
      <w:lvlJc w:val="right"/>
      <w:pPr>
        <w:ind w:left="1800" w:hanging="180"/>
      </w:pPr>
    </w:lvl>
    <w:lvl w:ilvl="3" w:tplc="64D25286">
      <w:start w:val="1"/>
      <w:numFmt w:val="decimal"/>
      <w:lvlText w:val="%4."/>
      <w:lvlJc w:val="left"/>
      <w:pPr>
        <w:ind w:left="2520" w:hanging="360"/>
      </w:pPr>
    </w:lvl>
    <w:lvl w:ilvl="4" w:tplc="3670C8A6">
      <w:start w:val="1"/>
      <w:numFmt w:val="lowerLetter"/>
      <w:lvlText w:val="%5."/>
      <w:lvlJc w:val="left"/>
      <w:pPr>
        <w:ind w:left="3240" w:hanging="360"/>
      </w:pPr>
    </w:lvl>
    <w:lvl w:ilvl="5" w:tplc="047A095A">
      <w:start w:val="1"/>
      <w:numFmt w:val="lowerRoman"/>
      <w:lvlText w:val="%6."/>
      <w:lvlJc w:val="right"/>
      <w:pPr>
        <w:ind w:left="3960" w:hanging="180"/>
      </w:pPr>
    </w:lvl>
    <w:lvl w:ilvl="6" w:tplc="0C8461C4">
      <w:start w:val="1"/>
      <w:numFmt w:val="decimal"/>
      <w:lvlText w:val="%7."/>
      <w:lvlJc w:val="left"/>
      <w:pPr>
        <w:ind w:left="4680" w:hanging="360"/>
      </w:pPr>
    </w:lvl>
    <w:lvl w:ilvl="7" w:tplc="FD9E1B3E">
      <w:start w:val="1"/>
      <w:numFmt w:val="lowerLetter"/>
      <w:lvlText w:val="%8."/>
      <w:lvlJc w:val="left"/>
      <w:pPr>
        <w:ind w:left="5400" w:hanging="360"/>
      </w:pPr>
    </w:lvl>
    <w:lvl w:ilvl="8" w:tplc="731A5172">
      <w:start w:val="1"/>
      <w:numFmt w:val="lowerRoman"/>
      <w:lvlText w:val="%9."/>
      <w:lvlJc w:val="right"/>
      <w:pPr>
        <w:ind w:left="6120" w:hanging="180"/>
      </w:pPr>
    </w:lvl>
  </w:abstractNum>
  <w:abstractNum w:abstractNumId="1" w15:restartNumberingAfterBreak="0">
    <w:nsid w:val="0B7E19E6"/>
    <w:multiLevelType w:val="hybridMultilevel"/>
    <w:tmpl w:val="BEB48B5C"/>
    <w:lvl w:ilvl="0" w:tplc="407647A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73DC4F0"/>
    <w:multiLevelType w:val="multilevel"/>
    <w:tmpl w:val="BEE874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53A07B"/>
    <w:multiLevelType w:val="hybridMultilevel"/>
    <w:tmpl w:val="ABC29FD4"/>
    <w:lvl w:ilvl="0" w:tplc="13064936">
      <w:start w:val="1"/>
      <w:numFmt w:val="decimal"/>
      <w:lvlText w:val="%1."/>
      <w:lvlJc w:val="left"/>
      <w:pPr>
        <w:ind w:left="360" w:hanging="360"/>
      </w:pPr>
    </w:lvl>
    <w:lvl w:ilvl="1" w:tplc="F3221214">
      <w:start w:val="1"/>
      <w:numFmt w:val="lowerLetter"/>
      <w:lvlText w:val="%2."/>
      <w:lvlJc w:val="left"/>
      <w:pPr>
        <w:ind w:left="1080" w:hanging="360"/>
      </w:pPr>
    </w:lvl>
    <w:lvl w:ilvl="2" w:tplc="04C6972C">
      <w:start w:val="1"/>
      <w:numFmt w:val="lowerRoman"/>
      <w:lvlText w:val="%3."/>
      <w:lvlJc w:val="right"/>
      <w:pPr>
        <w:ind w:left="1800" w:hanging="180"/>
      </w:pPr>
    </w:lvl>
    <w:lvl w:ilvl="3" w:tplc="14E02F14">
      <w:start w:val="1"/>
      <w:numFmt w:val="decimal"/>
      <w:lvlText w:val="%4."/>
      <w:lvlJc w:val="left"/>
      <w:pPr>
        <w:ind w:left="2520" w:hanging="360"/>
      </w:pPr>
    </w:lvl>
    <w:lvl w:ilvl="4" w:tplc="9C52947E">
      <w:start w:val="1"/>
      <w:numFmt w:val="lowerLetter"/>
      <w:lvlText w:val="%5."/>
      <w:lvlJc w:val="left"/>
      <w:pPr>
        <w:ind w:left="3240" w:hanging="360"/>
      </w:pPr>
    </w:lvl>
    <w:lvl w:ilvl="5" w:tplc="429A79CC">
      <w:start w:val="1"/>
      <w:numFmt w:val="lowerRoman"/>
      <w:lvlText w:val="%6."/>
      <w:lvlJc w:val="right"/>
      <w:pPr>
        <w:ind w:left="3960" w:hanging="180"/>
      </w:pPr>
    </w:lvl>
    <w:lvl w:ilvl="6" w:tplc="F0520574">
      <w:start w:val="1"/>
      <w:numFmt w:val="decimal"/>
      <w:lvlText w:val="%7."/>
      <w:lvlJc w:val="left"/>
      <w:pPr>
        <w:ind w:left="4680" w:hanging="360"/>
      </w:pPr>
    </w:lvl>
    <w:lvl w:ilvl="7" w:tplc="8438E716">
      <w:start w:val="1"/>
      <w:numFmt w:val="lowerLetter"/>
      <w:lvlText w:val="%8."/>
      <w:lvlJc w:val="left"/>
      <w:pPr>
        <w:ind w:left="5400" w:hanging="360"/>
      </w:pPr>
    </w:lvl>
    <w:lvl w:ilvl="8" w:tplc="E0B2A920">
      <w:start w:val="1"/>
      <w:numFmt w:val="lowerRoman"/>
      <w:lvlText w:val="%9."/>
      <w:lvlJc w:val="right"/>
      <w:pPr>
        <w:ind w:left="6120" w:hanging="180"/>
      </w:pPr>
    </w:lvl>
  </w:abstractNum>
  <w:abstractNum w:abstractNumId="4" w15:restartNumberingAfterBreak="0">
    <w:nsid w:val="20F45181"/>
    <w:multiLevelType w:val="hybridMultilevel"/>
    <w:tmpl w:val="43FA3ACE"/>
    <w:lvl w:ilvl="0" w:tplc="82902F58">
      <w:start w:val="1"/>
      <w:numFmt w:val="decimal"/>
      <w:lvlText w:val="%1."/>
      <w:lvlJc w:val="left"/>
      <w:pPr>
        <w:ind w:left="360" w:hanging="360"/>
      </w:pPr>
    </w:lvl>
    <w:lvl w:ilvl="1" w:tplc="9998FEA0">
      <w:start w:val="1"/>
      <w:numFmt w:val="lowerLetter"/>
      <w:lvlText w:val="%2."/>
      <w:lvlJc w:val="left"/>
      <w:pPr>
        <w:ind w:left="1080" w:hanging="360"/>
      </w:pPr>
    </w:lvl>
    <w:lvl w:ilvl="2" w:tplc="04C2E76A">
      <w:start w:val="1"/>
      <w:numFmt w:val="lowerRoman"/>
      <w:lvlText w:val="%3."/>
      <w:lvlJc w:val="right"/>
      <w:pPr>
        <w:ind w:left="1800" w:hanging="180"/>
      </w:pPr>
    </w:lvl>
    <w:lvl w:ilvl="3" w:tplc="6A7A46BA">
      <w:start w:val="1"/>
      <w:numFmt w:val="decimal"/>
      <w:lvlText w:val="%4."/>
      <w:lvlJc w:val="left"/>
      <w:pPr>
        <w:ind w:left="2520" w:hanging="360"/>
      </w:pPr>
    </w:lvl>
    <w:lvl w:ilvl="4" w:tplc="C23AE568">
      <w:start w:val="1"/>
      <w:numFmt w:val="lowerLetter"/>
      <w:lvlText w:val="%5."/>
      <w:lvlJc w:val="left"/>
      <w:pPr>
        <w:ind w:left="3240" w:hanging="360"/>
      </w:pPr>
    </w:lvl>
    <w:lvl w:ilvl="5" w:tplc="47309204">
      <w:start w:val="1"/>
      <w:numFmt w:val="lowerRoman"/>
      <w:lvlText w:val="%6."/>
      <w:lvlJc w:val="right"/>
      <w:pPr>
        <w:ind w:left="3960" w:hanging="180"/>
      </w:pPr>
    </w:lvl>
    <w:lvl w:ilvl="6" w:tplc="0B504D60">
      <w:start w:val="1"/>
      <w:numFmt w:val="decimal"/>
      <w:lvlText w:val="%7."/>
      <w:lvlJc w:val="left"/>
      <w:pPr>
        <w:ind w:left="4680" w:hanging="360"/>
      </w:pPr>
    </w:lvl>
    <w:lvl w:ilvl="7" w:tplc="DF92782A">
      <w:start w:val="1"/>
      <w:numFmt w:val="lowerLetter"/>
      <w:lvlText w:val="%8."/>
      <w:lvlJc w:val="left"/>
      <w:pPr>
        <w:ind w:left="5400" w:hanging="360"/>
      </w:pPr>
    </w:lvl>
    <w:lvl w:ilvl="8" w:tplc="4292642C">
      <w:start w:val="1"/>
      <w:numFmt w:val="lowerRoman"/>
      <w:lvlText w:val="%9."/>
      <w:lvlJc w:val="right"/>
      <w:pPr>
        <w:ind w:left="6120" w:hanging="180"/>
      </w:pPr>
    </w:lvl>
  </w:abstractNum>
  <w:abstractNum w:abstractNumId="5" w15:restartNumberingAfterBreak="0">
    <w:nsid w:val="220BBC4E"/>
    <w:multiLevelType w:val="hybridMultilevel"/>
    <w:tmpl w:val="FFFFFFFF"/>
    <w:lvl w:ilvl="0" w:tplc="B25628D6">
      <w:start w:val="1"/>
      <w:numFmt w:val="bullet"/>
      <w:lvlText w:val=""/>
      <w:lvlJc w:val="left"/>
      <w:pPr>
        <w:ind w:left="720" w:hanging="360"/>
      </w:pPr>
      <w:rPr>
        <w:rFonts w:ascii="Symbol" w:hAnsi="Symbol" w:hint="default"/>
      </w:rPr>
    </w:lvl>
    <w:lvl w:ilvl="1" w:tplc="1BF018BE">
      <w:start w:val="1"/>
      <w:numFmt w:val="bullet"/>
      <w:lvlText w:val="o"/>
      <w:lvlJc w:val="left"/>
      <w:pPr>
        <w:ind w:left="1440" w:hanging="360"/>
      </w:pPr>
      <w:rPr>
        <w:rFonts w:ascii="Courier New" w:hAnsi="Courier New" w:hint="default"/>
      </w:rPr>
    </w:lvl>
    <w:lvl w:ilvl="2" w:tplc="A2D660B8">
      <w:start w:val="1"/>
      <w:numFmt w:val="bullet"/>
      <w:lvlText w:val=""/>
      <w:lvlJc w:val="left"/>
      <w:pPr>
        <w:ind w:left="2160" w:hanging="360"/>
      </w:pPr>
      <w:rPr>
        <w:rFonts w:ascii="Wingdings" w:hAnsi="Wingdings" w:hint="default"/>
      </w:rPr>
    </w:lvl>
    <w:lvl w:ilvl="3" w:tplc="026ADF40">
      <w:start w:val="1"/>
      <w:numFmt w:val="bullet"/>
      <w:lvlText w:val=""/>
      <w:lvlJc w:val="left"/>
      <w:pPr>
        <w:ind w:left="2880" w:hanging="360"/>
      </w:pPr>
      <w:rPr>
        <w:rFonts w:ascii="Symbol" w:hAnsi="Symbol" w:hint="default"/>
      </w:rPr>
    </w:lvl>
    <w:lvl w:ilvl="4" w:tplc="55121D66">
      <w:start w:val="1"/>
      <w:numFmt w:val="bullet"/>
      <w:lvlText w:val="o"/>
      <w:lvlJc w:val="left"/>
      <w:pPr>
        <w:ind w:left="3600" w:hanging="360"/>
      </w:pPr>
      <w:rPr>
        <w:rFonts w:ascii="Courier New" w:hAnsi="Courier New" w:hint="default"/>
      </w:rPr>
    </w:lvl>
    <w:lvl w:ilvl="5" w:tplc="46BA9B6A">
      <w:start w:val="1"/>
      <w:numFmt w:val="bullet"/>
      <w:lvlText w:val=""/>
      <w:lvlJc w:val="left"/>
      <w:pPr>
        <w:ind w:left="4320" w:hanging="360"/>
      </w:pPr>
      <w:rPr>
        <w:rFonts w:ascii="Wingdings" w:hAnsi="Wingdings" w:hint="default"/>
      </w:rPr>
    </w:lvl>
    <w:lvl w:ilvl="6" w:tplc="9DDC9E06">
      <w:start w:val="1"/>
      <w:numFmt w:val="bullet"/>
      <w:lvlText w:val=""/>
      <w:lvlJc w:val="left"/>
      <w:pPr>
        <w:ind w:left="5040" w:hanging="360"/>
      </w:pPr>
      <w:rPr>
        <w:rFonts w:ascii="Symbol" w:hAnsi="Symbol" w:hint="default"/>
      </w:rPr>
    </w:lvl>
    <w:lvl w:ilvl="7" w:tplc="C432639A">
      <w:start w:val="1"/>
      <w:numFmt w:val="bullet"/>
      <w:lvlText w:val="o"/>
      <w:lvlJc w:val="left"/>
      <w:pPr>
        <w:ind w:left="5760" w:hanging="360"/>
      </w:pPr>
      <w:rPr>
        <w:rFonts w:ascii="Courier New" w:hAnsi="Courier New" w:hint="default"/>
      </w:rPr>
    </w:lvl>
    <w:lvl w:ilvl="8" w:tplc="A03C9B82">
      <w:start w:val="1"/>
      <w:numFmt w:val="bullet"/>
      <w:lvlText w:val=""/>
      <w:lvlJc w:val="left"/>
      <w:pPr>
        <w:ind w:left="6480" w:hanging="360"/>
      </w:pPr>
      <w:rPr>
        <w:rFonts w:ascii="Wingdings" w:hAnsi="Wingdings" w:hint="default"/>
      </w:rPr>
    </w:lvl>
  </w:abstractNum>
  <w:abstractNum w:abstractNumId="6" w15:restartNumberingAfterBreak="0">
    <w:nsid w:val="287F5402"/>
    <w:multiLevelType w:val="hybridMultilevel"/>
    <w:tmpl w:val="3B1E6B3A"/>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D680CA7"/>
    <w:multiLevelType w:val="hybridMultilevel"/>
    <w:tmpl w:val="38B85084"/>
    <w:lvl w:ilvl="0" w:tplc="407647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7595FCB"/>
    <w:multiLevelType w:val="hybridMultilevel"/>
    <w:tmpl w:val="46F23682"/>
    <w:lvl w:ilvl="0" w:tplc="CC30FEE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4E4143"/>
    <w:multiLevelType w:val="hybridMultilevel"/>
    <w:tmpl w:val="D08E772A"/>
    <w:lvl w:ilvl="0" w:tplc="AE02FCE2">
      <w:start w:val="1"/>
      <w:numFmt w:val="bullet"/>
      <w:lvlText w:val=""/>
      <w:lvlJc w:val="left"/>
      <w:pPr>
        <w:tabs>
          <w:tab w:val="num" w:pos="576"/>
        </w:tabs>
        <w:ind w:left="576"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5DE3192"/>
    <w:multiLevelType w:val="hybridMultilevel"/>
    <w:tmpl w:val="07C45C3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8027484"/>
    <w:multiLevelType w:val="hybridMultilevel"/>
    <w:tmpl w:val="11E28752"/>
    <w:lvl w:ilvl="0" w:tplc="11704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3977EA"/>
    <w:multiLevelType w:val="multilevel"/>
    <w:tmpl w:val="30FA3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2155111">
    <w:abstractNumId w:val="4"/>
  </w:num>
  <w:num w:numId="2" w16cid:durableId="92477778">
    <w:abstractNumId w:val="3"/>
  </w:num>
  <w:num w:numId="3" w16cid:durableId="1889413666">
    <w:abstractNumId w:val="0"/>
  </w:num>
  <w:num w:numId="4" w16cid:durableId="1115323169">
    <w:abstractNumId w:val="2"/>
  </w:num>
  <w:num w:numId="5" w16cid:durableId="1731728625">
    <w:abstractNumId w:val="5"/>
  </w:num>
  <w:num w:numId="6" w16cid:durableId="666323639">
    <w:abstractNumId w:val="10"/>
  </w:num>
  <w:num w:numId="7" w16cid:durableId="1581329859">
    <w:abstractNumId w:val="9"/>
  </w:num>
  <w:num w:numId="8" w16cid:durableId="1454253590">
    <w:abstractNumId w:val="6"/>
  </w:num>
  <w:num w:numId="9" w16cid:durableId="836110916">
    <w:abstractNumId w:val="12"/>
  </w:num>
  <w:num w:numId="10" w16cid:durableId="275646527">
    <w:abstractNumId w:val="11"/>
  </w:num>
  <w:num w:numId="11" w16cid:durableId="1247307138">
    <w:abstractNumId w:val="8"/>
  </w:num>
  <w:num w:numId="12" w16cid:durableId="697781580">
    <w:abstractNumId w:val="7"/>
  </w:num>
  <w:num w:numId="13" w16cid:durableId="1436100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61"/>
    <w:rsid w:val="00007054"/>
    <w:rsid w:val="00013C24"/>
    <w:rsid w:val="00013F65"/>
    <w:rsid w:val="00025207"/>
    <w:rsid w:val="00027130"/>
    <w:rsid w:val="0003540F"/>
    <w:rsid w:val="00035BE3"/>
    <w:rsid w:val="00047361"/>
    <w:rsid w:val="000510EC"/>
    <w:rsid w:val="00056D50"/>
    <w:rsid w:val="00075F57"/>
    <w:rsid w:val="000818B4"/>
    <w:rsid w:val="000830DE"/>
    <w:rsid w:val="000837BF"/>
    <w:rsid w:val="000940BB"/>
    <w:rsid w:val="000943CA"/>
    <w:rsid w:val="000A06EB"/>
    <w:rsid w:val="000A5B63"/>
    <w:rsid w:val="000B3724"/>
    <w:rsid w:val="000B4B0D"/>
    <w:rsid w:val="000C24A6"/>
    <w:rsid w:val="000C433B"/>
    <w:rsid w:val="000C748B"/>
    <w:rsid w:val="000D5E56"/>
    <w:rsid w:val="000F604C"/>
    <w:rsid w:val="001054F5"/>
    <w:rsid w:val="00106BE7"/>
    <w:rsid w:val="00131EE8"/>
    <w:rsid w:val="0013215F"/>
    <w:rsid w:val="00141269"/>
    <w:rsid w:val="00142950"/>
    <w:rsid w:val="00154DF9"/>
    <w:rsid w:val="001628A1"/>
    <w:rsid w:val="00166C8A"/>
    <w:rsid w:val="0017088E"/>
    <w:rsid w:val="001745B6"/>
    <w:rsid w:val="00192491"/>
    <w:rsid w:val="001A3D1D"/>
    <w:rsid w:val="001A7CAD"/>
    <w:rsid w:val="001B2E97"/>
    <w:rsid w:val="001C3291"/>
    <w:rsid w:val="001E33F5"/>
    <w:rsid w:val="001E705F"/>
    <w:rsid w:val="002025CC"/>
    <w:rsid w:val="0023321B"/>
    <w:rsid w:val="0023417E"/>
    <w:rsid w:val="00245F4E"/>
    <w:rsid w:val="00266030"/>
    <w:rsid w:val="00280922"/>
    <w:rsid w:val="00297ECE"/>
    <w:rsid w:val="002F296C"/>
    <w:rsid w:val="002F4642"/>
    <w:rsid w:val="003114DF"/>
    <w:rsid w:val="00315308"/>
    <w:rsid w:val="00321EAC"/>
    <w:rsid w:val="00325ED1"/>
    <w:rsid w:val="00326A86"/>
    <w:rsid w:val="003312D9"/>
    <w:rsid w:val="00360C4A"/>
    <w:rsid w:val="00362DCE"/>
    <w:rsid w:val="00366043"/>
    <w:rsid w:val="003668B1"/>
    <w:rsid w:val="00372297"/>
    <w:rsid w:val="003902FD"/>
    <w:rsid w:val="003A091E"/>
    <w:rsid w:val="003A6106"/>
    <w:rsid w:val="003B643A"/>
    <w:rsid w:val="003F21D1"/>
    <w:rsid w:val="00414B96"/>
    <w:rsid w:val="00425AD5"/>
    <w:rsid w:val="00426F3A"/>
    <w:rsid w:val="00427E8B"/>
    <w:rsid w:val="004315A0"/>
    <w:rsid w:val="00433009"/>
    <w:rsid w:val="00446670"/>
    <w:rsid w:val="00450E65"/>
    <w:rsid w:val="0045179D"/>
    <w:rsid w:val="00484BCD"/>
    <w:rsid w:val="00490515"/>
    <w:rsid w:val="004968B2"/>
    <w:rsid w:val="004B0B5E"/>
    <w:rsid w:val="004C3BD5"/>
    <w:rsid w:val="004D24B3"/>
    <w:rsid w:val="004D44D9"/>
    <w:rsid w:val="004D69D3"/>
    <w:rsid w:val="004EAD30"/>
    <w:rsid w:val="004F6C13"/>
    <w:rsid w:val="00506601"/>
    <w:rsid w:val="00524804"/>
    <w:rsid w:val="00527835"/>
    <w:rsid w:val="005418F8"/>
    <w:rsid w:val="00547A34"/>
    <w:rsid w:val="005518C9"/>
    <w:rsid w:val="00563DD7"/>
    <w:rsid w:val="00563EE3"/>
    <w:rsid w:val="0058395F"/>
    <w:rsid w:val="005932A0"/>
    <w:rsid w:val="005A57F5"/>
    <w:rsid w:val="005B0F9A"/>
    <w:rsid w:val="005D0CF3"/>
    <w:rsid w:val="005D5672"/>
    <w:rsid w:val="005D6968"/>
    <w:rsid w:val="005E1EBF"/>
    <w:rsid w:val="00600FE8"/>
    <w:rsid w:val="006160E6"/>
    <w:rsid w:val="006270F1"/>
    <w:rsid w:val="006314F5"/>
    <w:rsid w:val="00636D33"/>
    <w:rsid w:val="00636FCB"/>
    <w:rsid w:val="00642EAC"/>
    <w:rsid w:val="006440FA"/>
    <w:rsid w:val="0067441D"/>
    <w:rsid w:val="006776F8"/>
    <w:rsid w:val="006915AB"/>
    <w:rsid w:val="006A3BFC"/>
    <w:rsid w:val="006B10D7"/>
    <w:rsid w:val="006B7509"/>
    <w:rsid w:val="006CC5BD"/>
    <w:rsid w:val="006D333D"/>
    <w:rsid w:val="006E6490"/>
    <w:rsid w:val="00703FB6"/>
    <w:rsid w:val="00726CF8"/>
    <w:rsid w:val="007A7F77"/>
    <w:rsid w:val="007B438D"/>
    <w:rsid w:val="007B5D16"/>
    <w:rsid w:val="007C7F55"/>
    <w:rsid w:val="007E1968"/>
    <w:rsid w:val="007F00AB"/>
    <w:rsid w:val="007F03E1"/>
    <w:rsid w:val="007F14C4"/>
    <w:rsid w:val="00801985"/>
    <w:rsid w:val="008149BC"/>
    <w:rsid w:val="0082215F"/>
    <w:rsid w:val="00824BED"/>
    <w:rsid w:val="00866F54"/>
    <w:rsid w:val="00872EAB"/>
    <w:rsid w:val="0087576C"/>
    <w:rsid w:val="0088228B"/>
    <w:rsid w:val="008A7DED"/>
    <w:rsid w:val="008B51C7"/>
    <w:rsid w:val="008B5586"/>
    <w:rsid w:val="008D0194"/>
    <w:rsid w:val="008E3D34"/>
    <w:rsid w:val="008E67F7"/>
    <w:rsid w:val="009011BF"/>
    <w:rsid w:val="009315F8"/>
    <w:rsid w:val="00932ABB"/>
    <w:rsid w:val="00942535"/>
    <w:rsid w:val="009628BD"/>
    <w:rsid w:val="0098165E"/>
    <w:rsid w:val="009937E2"/>
    <w:rsid w:val="009B79BD"/>
    <w:rsid w:val="009C38D7"/>
    <w:rsid w:val="009C5EF2"/>
    <w:rsid w:val="00A03033"/>
    <w:rsid w:val="00A077B3"/>
    <w:rsid w:val="00A21C14"/>
    <w:rsid w:val="00A24CE3"/>
    <w:rsid w:val="00A57747"/>
    <w:rsid w:val="00A57E66"/>
    <w:rsid w:val="00A60AFB"/>
    <w:rsid w:val="00A639E7"/>
    <w:rsid w:val="00A66F17"/>
    <w:rsid w:val="00A737A7"/>
    <w:rsid w:val="00A8492D"/>
    <w:rsid w:val="00A87BBD"/>
    <w:rsid w:val="00A92FAB"/>
    <w:rsid w:val="00A95BD9"/>
    <w:rsid w:val="00AA3407"/>
    <w:rsid w:val="00AA4D87"/>
    <w:rsid w:val="00AB1E4A"/>
    <w:rsid w:val="00AD1DD6"/>
    <w:rsid w:val="00AD4D6D"/>
    <w:rsid w:val="00AD5710"/>
    <w:rsid w:val="00AD7E71"/>
    <w:rsid w:val="00AE27A5"/>
    <w:rsid w:val="00AE54D5"/>
    <w:rsid w:val="00AF0261"/>
    <w:rsid w:val="00AF0E68"/>
    <w:rsid w:val="00B02947"/>
    <w:rsid w:val="00B07FCB"/>
    <w:rsid w:val="00B153AB"/>
    <w:rsid w:val="00B23131"/>
    <w:rsid w:val="00B41CC4"/>
    <w:rsid w:val="00B45C66"/>
    <w:rsid w:val="00B46A0B"/>
    <w:rsid w:val="00B54430"/>
    <w:rsid w:val="00B670CF"/>
    <w:rsid w:val="00B80BD8"/>
    <w:rsid w:val="00B81C8D"/>
    <w:rsid w:val="00B84CE8"/>
    <w:rsid w:val="00B84FB6"/>
    <w:rsid w:val="00BA3C9F"/>
    <w:rsid w:val="00BE0812"/>
    <w:rsid w:val="00BF084A"/>
    <w:rsid w:val="00C122B0"/>
    <w:rsid w:val="00C22010"/>
    <w:rsid w:val="00C27518"/>
    <w:rsid w:val="00C40231"/>
    <w:rsid w:val="00C41A73"/>
    <w:rsid w:val="00C626E5"/>
    <w:rsid w:val="00C661F1"/>
    <w:rsid w:val="00C7077A"/>
    <w:rsid w:val="00C74AD8"/>
    <w:rsid w:val="00C75791"/>
    <w:rsid w:val="00C8049E"/>
    <w:rsid w:val="00C83221"/>
    <w:rsid w:val="00C86810"/>
    <w:rsid w:val="00C876FA"/>
    <w:rsid w:val="00CA018F"/>
    <w:rsid w:val="00CA0695"/>
    <w:rsid w:val="00CA1198"/>
    <w:rsid w:val="00CB6201"/>
    <w:rsid w:val="00CB7BB9"/>
    <w:rsid w:val="00CF723F"/>
    <w:rsid w:val="00D01F02"/>
    <w:rsid w:val="00D1534D"/>
    <w:rsid w:val="00D164AA"/>
    <w:rsid w:val="00D23A88"/>
    <w:rsid w:val="00D418DA"/>
    <w:rsid w:val="00D51634"/>
    <w:rsid w:val="00D80468"/>
    <w:rsid w:val="00D8472F"/>
    <w:rsid w:val="00D87630"/>
    <w:rsid w:val="00D95C3F"/>
    <w:rsid w:val="00DB2FCC"/>
    <w:rsid w:val="00DC4CF1"/>
    <w:rsid w:val="00DD2BB4"/>
    <w:rsid w:val="00DE5192"/>
    <w:rsid w:val="00DF4809"/>
    <w:rsid w:val="00E00DF9"/>
    <w:rsid w:val="00E10E7A"/>
    <w:rsid w:val="00E22B94"/>
    <w:rsid w:val="00E42E0D"/>
    <w:rsid w:val="00E43010"/>
    <w:rsid w:val="00E51B0E"/>
    <w:rsid w:val="00E779C7"/>
    <w:rsid w:val="00E87511"/>
    <w:rsid w:val="00EC16B9"/>
    <w:rsid w:val="00ED7C1E"/>
    <w:rsid w:val="00EF7544"/>
    <w:rsid w:val="00F071A7"/>
    <w:rsid w:val="00F1395F"/>
    <w:rsid w:val="00F27472"/>
    <w:rsid w:val="00F303E7"/>
    <w:rsid w:val="00F71CD4"/>
    <w:rsid w:val="00F756D8"/>
    <w:rsid w:val="00F92874"/>
    <w:rsid w:val="00F96021"/>
    <w:rsid w:val="00FA3735"/>
    <w:rsid w:val="00FE5CB2"/>
    <w:rsid w:val="00FF10F8"/>
    <w:rsid w:val="014A2EC2"/>
    <w:rsid w:val="0213A384"/>
    <w:rsid w:val="0276CC97"/>
    <w:rsid w:val="02D7FD2E"/>
    <w:rsid w:val="02E6C0DE"/>
    <w:rsid w:val="0318318E"/>
    <w:rsid w:val="032105C0"/>
    <w:rsid w:val="036D0EA8"/>
    <w:rsid w:val="0474105B"/>
    <w:rsid w:val="049DA284"/>
    <w:rsid w:val="06DF8E33"/>
    <w:rsid w:val="0749B59A"/>
    <w:rsid w:val="074C36F0"/>
    <w:rsid w:val="07540411"/>
    <w:rsid w:val="075FEA81"/>
    <w:rsid w:val="07AA55A7"/>
    <w:rsid w:val="07FAB512"/>
    <w:rsid w:val="09212FB8"/>
    <w:rsid w:val="09829682"/>
    <w:rsid w:val="09C63155"/>
    <w:rsid w:val="09CB21D6"/>
    <w:rsid w:val="0A3E4AFA"/>
    <w:rsid w:val="0AACF7DA"/>
    <w:rsid w:val="0AC5885F"/>
    <w:rsid w:val="0ADF6169"/>
    <w:rsid w:val="0B0B09A8"/>
    <w:rsid w:val="0B250ADD"/>
    <w:rsid w:val="0BADF0BE"/>
    <w:rsid w:val="0BB04B59"/>
    <w:rsid w:val="0BEF56F0"/>
    <w:rsid w:val="0C7DC6CE"/>
    <w:rsid w:val="0C810428"/>
    <w:rsid w:val="0CDAB031"/>
    <w:rsid w:val="0D5E194F"/>
    <w:rsid w:val="0E21FAC8"/>
    <w:rsid w:val="0E3DC25A"/>
    <w:rsid w:val="0E754048"/>
    <w:rsid w:val="0F10FDDF"/>
    <w:rsid w:val="0F13354D"/>
    <w:rsid w:val="0F7111EF"/>
    <w:rsid w:val="0F841A35"/>
    <w:rsid w:val="0FB04208"/>
    <w:rsid w:val="1048FBC3"/>
    <w:rsid w:val="10B68AC4"/>
    <w:rsid w:val="10D18BEC"/>
    <w:rsid w:val="10F88A47"/>
    <w:rsid w:val="1103C016"/>
    <w:rsid w:val="111CF6F2"/>
    <w:rsid w:val="117DA9AB"/>
    <w:rsid w:val="12075D83"/>
    <w:rsid w:val="1258C320"/>
    <w:rsid w:val="12B45CB2"/>
    <w:rsid w:val="12B8BEF3"/>
    <w:rsid w:val="133B29B0"/>
    <w:rsid w:val="136E48CF"/>
    <w:rsid w:val="13C3BBC9"/>
    <w:rsid w:val="1463E8DA"/>
    <w:rsid w:val="154AD14E"/>
    <w:rsid w:val="155CE243"/>
    <w:rsid w:val="1598E85A"/>
    <w:rsid w:val="15A068BF"/>
    <w:rsid w:val="15CF30A3"/>
    <w:rsid w:val="1600CFC4"/>
    <w:rsid w:val="1664386F"/>
    <w:rsid w:val="16A6B1A3"/>
    <w:rsid w:val="16BD72BC"/>
    <w:rsid w:val="178F4126"/>
    <w:rsid w:val="1849FAA6"/>
    <w:rsid w:val="18848738"/>
    <w:rsid w:val="19519FA1"/>
    <w:rsid w:val="195E92FF"/>
    <w:rsid w:val="19942435"/>
    <w:rsid w:val="19B683C1"/>
    <w:rsid w:val="19B915A8"/>
    <w:rsid w:val="19BE083F"/>
    <w:rsid w:val="1A756C08"/>
    <w:rsid w:val="1A8984FE"/>
    <w:rsid w:val="1B782730"/>
    <w:rsid w:val="1B8D4A56"/>
    <w:rsid w:val="1B8F7A68"/>
    <w:rsid w:val="1D42E193"/>
    <w:rsid w:val="1E7ADC74"/>
    <w:rsid w:val="1E89EBD3"/>
    <w:rsid w:val="1EACF6FC"/>
    <w:rsid w:val="1F5B4BFB"/>
    <w:rsid w:val="1FC181B0"/>
    <w:rsid w:val="20455BC7"/>
    <w:rsid w:val="2090F646"/>
    <w:rsid w:val="21CC935A"/>
    <w:rsid w:val="21CC9AF7"/>
    <w:rsid w:val="220DC3D0"/>
    <w:rsid w:val="22425D08"/>
    <w:rsid w:val="224D6BFF"/>
    <w:rsid w:val="22800E90"/>
    <w:rsid w:val="22F72666"/>
    <w:rsid w:val="23017CE9"/>
    <w:rsid w:val="237FF8F6"/>
    <w:rsid w:val="23989103"/>
    <w:rsid w:val="245310E1"/>
    <w:rsid w:val="246A6264"/>
    <w:rsid w:val="24DAA2FB"/>
    <w:rsid w:val="25490100"/>
    <w:rsid w:val="258D2B4B"/>
    <w:rsid w:val="25F7E1FC"/>
    <w:rsid w:val="261EE711"/>
    <w:rsid w:val="266DEF3F"/>
    <w:rsid w:val="2679EB5C"/>
    <w:rsid w:val="26D51E38"/>
    <w:rsid w:val="2704A266"/>
    <w:rsid w:val="274D427B"/>
    <w:rsid w:val="2752822F"/>
    <w:rsid w:val="278FECAA"/>
    <w:rsid w:val="279B0F5A"/>
    <w:rsid w:val="27E84090"/>
    <w:rsid w:val="283F2A46"/>
    <w:rsid w:val="289C4ED0"/>
    <w:rsid w:val="28B99BEE"/>
    <w:rsid w:val="2908C0AD"/>
    <w:rsid w:val="293F67ED"/>
    <w:rsid w:val="2A7305A8"/>
    <w:rsid w:val="2A7CF2D1"/>
    <w:rsid w:val="2C098C1D"/>
    <w:rsid w:val="2C24CEAC"/>
    <w:rsid w:val="2C988F27"/>
    <w:rsid w:val="2D074337"/>
    <w:rsid w:val="2D0C8CD9"/>
    <w:rsid w:val="2DC4C9BE"/>
    <w:rsid w:val="2E7D8ABD"/>
    <w:rsid w:val="2EE40102"/>
    <w:rsid w:val="2FFF9035"/>
    <w:rsid w:val="303139E1"/>
    <w:rsid w:val="30459465"/>
    <w:rsid w:val="3190FF40"/>
    <w:rsid w:val="31E2AFE6"/>
    <w:rsid w:val="325D28FF"/>
    <w:rsid w:val="329FDE31"/>
    <w:rsid w:val="32D90601"/>
    <w:rsid w:val="33F61802"/>
    <w:rsid w:val="341AEE43"/>
    <w:rsid w:val="344672B0"/>
    <w:rsid w:val="3490202A"/>
    <w:rsid w:val="34C96EA2"/>
    <w:rsid w:val="34CBC8EC"/>
    <w:rsid w:val="3501672D"/>
    <w:rsid w:val="35670892"/>
    <w:rsid w:val="35C739BA"/>
    <w:rsid w:val="361055E7"/>
    <w:rsid w:val="370592FE"/>
    <w:rsid w:val="3744CE8F"/>
    <w:rsid w:val="3791FBAA"/>
    <w:rsid w:val="37DA99CE"/>
    <w:rsid w:val="386D6DAE"/>
    <w:rsid w:val="3872C959"/>
    <w:rsid w:val="38E747DD"/>
    <w:rsid w:val="3942EB36"/>
    <w:rsid w:val="39B5F772"/>
    <w:rsid w:val="39D6ABAE"/>
    <w:rsid w:val="39ED656A"/>
    <w:rsid w:val="39EDF5F0"/>
    <w:rsid w:val="3B2A8AB5"/>
    <w:rsid w:val="3B8AD635"/>
    <w:rsid w:val="3BEECC8B"/>
    <w:rsid w:val="3C92D590"/>
    <w:rsid w:val="3CA0909D"/>
    <w:rsid w:val="3D3A13B5"/>
    <w:rsid w:val="3F4D93CB"/>
    <w:rsid w:val="3F7E10B5"/>
    <w:rsid w:val="403FD794"/>
    <w:rsid w:val="4057C2B2"/>
    <w:rsid w:val="41ADFDC6"/>
    <w:rsid w:val="41BB4EE7"/>
    <w:rsid w:val="42F88BEE"/>
    <w:rsid w:val="4362EC77"/>
    <w:rsid w:val="43A2563E"/>
    <w:rsid w:val="43A53AD3"/>
    <w:rsid w:val="444165B0"/>
    <w:rsid w:val="447C09AB"/>
    <w:rsid w:val="4482AB46"/>
    <w:rsid w:val="44EEA5BC"/>
    <w:rsid w:val="45089870"/>
    <w:rsid w:val="450A3473"/>
    <w:rsid w:val="4541A1E1"/>
    <w:rsid w:val="4576EB42"/>
    <w:rsid w:val="4619F8E2"/>
    <w:rsid w:val="466AE8F6"/>
    <w:rsid w:val="46C9CD12"/>
    <w:rsid w:val="46FD916D"/>
    <w:rsid w:val="47E9A6B9"/>
    <w:rsid w:val="48BA5F33"/>
    <w:rsid w:val="48FC85E8"/>
    <w:rsid w:val="4922BB93"/>
    <w:rsid w:val="49FAA83E"/>
    <w:rsid w:val="4A16A97C"/>
    <w:rsid w:val="4A6A5568"/>
    <w:rsid w:val="4AA2247D"/>
    <w:rsid w:val="4AD68C1E"/>
    <w:rsid w:val="4AFB62DB"/>
    <w:rsid w:val="4B1391F1"/>
    <w:rsid w:val="4B2A22BB"/>
    <w:rsid w:val="4C73C684"/>
    <w:rsid w:val="4E18CDB7"/>
    <w:rsid w:val="4E48C7ED"/>
    <w:rsid w:val="4E4D36C9"/>
    <w:rsid w:val="4E5F6AC9"/>
    <w:rsid w:val="4F33EB22"/>
    <w:rsid w:val="4F5AE441"/>
    <w:rsid w:val="4FA58869"/>
    <w:rsid w:val="4FB6B2AA"/>
    <w:rsid w:val="4FED99D1"/>
    <w:rsid w:val="50A18F6D"/>
    <w:rsid w:val="51060DAA"/>
    <w:rsid w:val="51531AF5"/>
    <w:rsid w:val="51C76262"/>
    <w:rsid w:val="52C2A8F5"/>
    <w:rsid w:val="52CA1279"/>
    <w:rsid w:val="53596431"/>
    <w:rsid w:val="53C03FE9"/>
    <w:rsid w:val="5418F1A9"/>
    <w:rsid w:val="546EF664"/>
    <w:rsid w:val="549F8582"/>
    <w:rsid w:val="54F45138"/>
    <w:rsid w:val="55C6B0AF"/>
    <w:rsid w:val="55FF743C"/>
    <w:rsid w:val="561F4EFB"/>
    <w:rsid w:val="5650786F"/>
    <w:rsid w:val="56849A23"/>
    <w:rsid w:val="57062545"/>
    <w:rsid w:val="571969B7"/>
    <w:rsid w:val="577D5885"/>
    <w:rsid w:val="57B81F33"/>
    <w:rsid w:val="58CA2F6A"/>
    <w:rsid w:val="590569A9"/>
    <w:rsid w:val="5927844E"/>
    <w:rsid w:val="599BF51E"/>
    <w:rsid w:val="59A650EC"/>
    <w:rsid w:val="59D03253"/>
    <w:rsid w:val="5A44A3BE"/>
    <w:rsid w:val="5A4E01A0"/>
    <w:rsid w:val="5AD975D7"/>
    <w:rsid w:val="5AE8C1FB"/>
    <w:rsid w:val="5AF21D1D"/>
    <w:rsid w:val="5B1A0775"/>
    <w:rsid w:val="5BB06CA7"/>
    <w:rsid w:val="5BC104B8"/>
    <w:rsid w:val="5C081296"/>
    <w:rsid w:val="5C5E07FA"/>
    <w:rsid w:val="5C6E1A46"/>
    <w:rsid w:val="5CA01EED"/>
    <w:rsid w:val="5CD705BB"/>
    <w:rsid w:val="5D1C48F9"/>
    <w:rsid w:val="5DD1AD70"/>
    <w:rsid w:val="5DF6AF49"/>
    <w:rsid w:val="5E7518EC"/>
    <w:rsid w:val="5F20FD9B"/>
    <w:rsid w:val="5F2ADA5F"/>
    <w:rsid w:val="5F3A193A"/>
    <w:rsid w:val="5F94F338"/>
    <w:rsid w:val="5FB50E45"/>
    <w:rsid w:val="600831BC"/>
    <w:rsid w:val="60286AAA"/>
    <w:rsid w:val="6050ECCA"/>
    <w:rsid w:val="606F336D"/>
    <w:rsid w:val="60B95F20"/>
    <w:rsid w:val="614FFE51"/>
    <w:rsid w:val="6155C544"/>
    <w:rsid w:val="61857008"/>
    <w:rsid w:val="618CDD1E"/>
    <w:rsid w:val="61ABA6F0"/>
    <w:rsid w:val="61C11E5E"/>
    <w:rsid w:val="629BA1B5"/>
    <w:rsid w:val="63A7079A"/>
    <w:rsid w:val="642EB9D6"/>
    <w:rsid w:val="64C68B8E"/>
    <w:rsid w:val="6588C6C9"/>
    <w:rsid w:val="661FD425"/>
    <w:rsid w:val="6682B26B"/>
    <w:rsid w:val="67164781"/>
    <w:rsid w:val="67430D89"/>
    <w:rsid w:val="6756EA97"/>
    <w:rsid w:val="6827FDB2"/>
    <w:rsid w:val="68419E39"/>
    <w:rsid w:val="6855229B"/>
    <w:rsid w:val="6857F3F1"/>
    <w:rsid w:val="69A85B98"/>
    <w:rsid w:val="69C0B965"/>
    <w:rsid w:val="69F46CA8"/>
    <w:rsid w:val="6A4029D5"/>
    <w:rsid w:val="6A664B17"/>
    <w:rsid w:val="6A7F2CCE"/>
    <w:rsid w:val="6ACF5B59"/>
    <w:rsid w:val="6B1D6854"/>
    <w:rsid w:val="6B4093B8"/>
    <w:rsid w:val="6B4E6F3E"/>
    <w:rsid w:val="6C422B46"/>
    <w:rsid w:val="6C99E4C4"/>
    <w:rsid w:val="6CEA1076"/>
    <w:rsid w:val="6CF89D66"/>
    <w:rsid w:val="6D750ABE"/>
    <w:rsid w:val="6D98DDA5"/>
    <w:rsid w:val="6EBBE9AA"/>
    <w:rsid w:val="6F5556DB"/>
    <w:rsid w:val="6FB37A0C"/>
    <w:rsid w:val="700B4F48"/>
    <w:rsid w:val="703230F9"/>
    <w:rsid w:val="70AF72C9"/>
    <w:rsid w:val="70CF044A"/>
    <w:rsid w:val="70FC9B45"/>
    <w:rsid w:val="714AB287"/>
    <w:rsid w:val="714F6046"/>
    <w:rsid w:val="719D5549"/>
    <w:rsid w:val="71A5C855"/>
    <w:rsid w:val="71EE8B69"/>
    <w:rsid w:val="721DB713"/>
    <w:rsid w:val="72469E8B"/>
    <w:rsid w:val="727327ED"/>
    <w:rsid w:val="737884F7"/>
    <w:rsid w:val="738BE0BC"/>
    <w:rsid w:val="73B0B440"/>
    <w:rsid w:val="73D565DA"/>
    <w:rsid w:val="748E5BEC"/>
    <w:rsid w:val="75C2FC7B"/>
    <w:rsid w:val="75DE2F13"/>
    <w:rsid w:val="75FBF939"/>
    <w:rsid w:val="762C09AC"/>
    <w:rsid w:val="763A015D"/>
    <w:rsid w:val="76A152E2"/>
    <w:rsid w:val="76A956D7"/>
    <w:rsid w:val="77D11F0D"/>
    <w:rsid w:val="788B1A5F"/>
    <w:rsid w:val="78D4244A"/>
    <w:rsid w:val="79ACF0B4"/>
    <w:rsid w:val="79B7C6C9"/>
    <w:rsid w:val="7A2F6D1C"/>
    <w:rsid w:val="7A33C84B"/>
    <w:rsid w:val="7A49A81B"/>
    <w:rsid w:val="7B08ABE9"/>
    <w:rsid w:val="7C95C497"/>
    <w:rsid w:val="7C9D7D00"/>
    <w:rsid w:val="7D6845B9"/>
    <w:rsid w:val="7D721508"/>
    <w:rsid w:val="7E3B842A"/>
    <w:rsid w:val="7ED4656E"/>
    <w:rsid w:val="7F7FBB35"/>
    <w:rsid w:val="7FA39CAD"/>
    <w:rsid w:val="7FAD2289"/>
    <w:rsid w:val="7FB9A27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FDDF5"/>
  <w15:docId w15:val="{5C8757B0-6BC6-E546-BE57-EFABBDC34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49E"/>
    <w:rPr>
      <w:sz w:val="24"/>
      <w:szCs w:val="24"/>
    </w:rPr>
  </w:style>
  <w:style w:type="paragraph" w:styleId="Heading1">
    <w:name w:val="heading 1"/>
    <w:basedOn w:val="Normal"/>
    <w:qFormat/>
    <w:rsid w:val="000A5B63"/>
    <w:pPr>
      <w:jc w:val="center"/>
      <w:outlineLvl w:val="0"/>
    </w:pPr>
    <w:rPr>
      <w:b/>
      <w:bCs/>
      <w:kern w:val="36"/>
    </w:rPr>
  </w:style>
  <w:style w:type="paragraph" w:styleId="Heading2">
    <w:name w:val="heading 2"/>
    <w:basedOn w:val="Normal"/>
    <w:qFormat/>
    <w:rsid w:val="000A5B63"/>
    <w:pPr>
      <w:jc w:val="both"/>
      <w:outlineLvl w:val="1"/>
    </w:pPr>
    <w:rPr>
      <w:b/>
      <w:bCs/>
      <w:sz w:val="18"/>
      <w:szCs w:val="18"/>
    </w:rPr>
  </w:style>
  <w:style w:type="paragraph" w:styleId="Heading3">
    <w:name w:val="heading 3"/>
    <w:basedOn w:val="Normal"/>
    <w:next w:val="Normal"/>
    <w:uiPriority w:val="9"/>
    <w:unhideWhenUsed/>
    <w:qFormat/>
    <w:rsid w:val="4541A1E1"/>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link w:val="Heading4Char"/>
    <w:semiHidden/>
    <w:unhideWhenUsed/>
    <w:qFormat/>
    <w:rsid w:val="0049051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A5B63"/>
    <w:pPr>
      <w:jc w:val="center"/>
    </w:pPr>
    <w:rPr>
      <w:sz w:val="36"/>
      <w:szCs w:val="36"/>
    </w:rPr>
  </w:style>
  <w:style w:type="paragraph" w:styleId="BodyText">
    <w:name w:val="Body Text"/>
    <w:basedOn w:val="Normal"/>
    <w:rsid w:val="000A5B63"/>
    <w:pPr>
      <w:jc w:val="both"/>
    </w:pPr>
    <w:rPr>
      <w:sz w:val="18"/>
      <w:szCs w:val="18"/>
    </w:rPr>
  </w:style>
  <w:style w:type="paragraph" w:styleId="FootnoteText">
    <w:name w:val="footnote text"/>
    <w:basedOn w:val="Normal"/>
    <w:rsid w:val="000A5B63"/>
    <w:rPr>
      <w:rFonts w:ascii="Arial" w:hAnsi="Arial" w:cs="Arial"/>
      <w:sz w:val="20"/>
      <w:szCs w:val="20"/>
    </w:rPr>
  </w:style>
  <w:style w:type="character" w:styleId="FootnoteReference">
    <w:name w:val="footnote reference"/>
    <w:basedOn w:val="DefaultParagraphFont"/>
    <w:rsid w:val="000A5B63"/>
    <w:rPr>
      <w:vertAlign w:val="superscript"/>
    </w:rPr>
  </w:style>
  <w:style w:type="paragraph" w:styleId="NormalWeb">
    <w:name w:val="Normal (Web)"/>
    <w:basedOn w:val="Normal"/>
    <w:uiPriority w:val="99"/>
    <w:rsid w:val="000A5B63"/>
    <w:pPr>
      <w:spacing w:before="100" w:beforeAutospacing="1" w:after="100" w:afterAutospacing="1"/>
    </w:pPr>
  </w:style>
  <w:style w:type="character" w:customStyle="1" w:styleId="blue1">
    <w:name w:val="blue1"/>
    <w:basedOn w:val="DefaultParagraphFont"/>
    <w:rsid w:val="000A5B63"/>
    <w:rPr>
      <w:rFonts w:ascii="Verdana" w:hAnsi="Verdana" w:hint="default"/>
      <w:b/>
      <w:bCs/>
      <w:i/>
      <w:iCs/>
      <w:color w:val="0000FF"/>
      <w:sz w:val="21"/>
      <w:szCs w:val="21"/>
    </w:rPr>
  </w:style>
  <w:style w:type="table" w:styleId="TableGrid">
    <w:name w:val="Table Grid"/>
    <w:basedOn w:val="TableNormal"/>
    <w:rsid w:val="000818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15308"/>
    <w:rPr>
      <w:color w:val="0000FF"/>
      <w:u w:val="single"/>
    </w:rPr>
  </w:style>
  <w:style w:type="paragraph" w:styleId="BalloonText">
    <w:name w:val="Balloon Text"/>
    <w:basedOn w:val="Normal"/>
    <w:link w:val="BalloonTextChar"/>
    <w:rsid w:val="003B643A"/>
    <w:rPr>
      <w:rFonts w:ascii="Tahoma" w:hAnsi="Tahoma" w:cs="Tahoma"/>
      <w:sz w:val="16"/>
      <w:szCs w:val="16"/>
    </w:rPr>
  </w:style>
  <w:style w:type="character" w:customStyle="1" w:styleId="BalloonTextChar">
    <w:name w:val="Balloon Text Char"/>
    <w:basedOn w:val="DefaultParagraphFont"/>
    <w:link w:val="BalloonText"/>
    <w:rsid w:val="003B643A"/>
    <w:rPr>
      <w:rFonts w:ascii="Tahoma" w:hAnsi="Tahoma" w:cs="Tahoma"/>
      <w:sz w:val="16"/>
      <w:szCs w:val="16"/>
    </w:rPr>
  </w:style>
  <w:style w:type="character" w:styleId="Emphasis">
    <w:name w:val="Emphasis"/>
    <w:basedOn w:val="DefaultParagraphFont"/>
    <w:uiPriority w:val="20"/>
    <w:qFormat/>
    <w:rsid w:val="00CA0695"/>
    <w:rPr>
      <w:i/>
      <w:iCs/>
    </w:rPr>
  </w:style>
  <w:style w:type="character" w:customStyle="1" w:styleId="Heading4Char">
    <w:name w:val="Heading 4 Char"/>
    <w:basedOn w:val="DefaultParagraphFont"/>
    <w:link w:val="Heading4"/>
    <w:semiHidden/>
    <w:rsid w:val="00490515"/>
    <w:rPr>
      <w:rFonts w:asciiTheme="majorHAnsi" w:eastAsiaTheme="majorEastAsia" w:hAnsiTheme="majorHAnsi" w:cstheme="majorBidi"/>
      <w:b/>
      <w:bCs/>
      <w:i/>
      <w:iCs/>
      <w:color w:val="4F81BD" w:themeColor="accent1"/>
      <w:sz w:val="24"/>
      <w:szCs w:val="24"/>
    </w:rPr>
  </w:style>
  <w:style w:type="paragraph" w:customStyle="1" w:styleId="citation1">
    <w:name w:val="citation1"/>
    <w:basedOn w:val="Normal"/>
    <w:rsid w:val="00490515"/>
    <w:pPr>
      <w:spacing w:line="480" w:lineRule="auto"/>
      <w:ind w:hanging="375"/>
    </w:pPr>
    <w:rPr>
      <w:sz w:val="18"/>
      <w:szCs w:val="18"/>
    </w:rPr>
  </w:style>
  <w:style w:type="paragraph" w:styleId="Header">
    <w:name w:val="header"/>
    <w:basedOn w:val="Normal"/>
    <w:link w:val="HeaderChar"/>
    <w:unhideWhenUsed/>
    <w:rsid w:val="00B45C66"/>
    <w:pPr>
      <w:tabs>
        <w:tab w:val="center" w:pos="4680"/>
        <w:tab w:val="right" w:pos="9360"/>
      </w:tabs>
    </w:pPr>
  </w:style>
  <w:style w:type="character" w:customStyle="1" w:styleId="HeaderChar">
    <w:name w:val="Header Char"/>
    <w:basedOn w:val="DefaultParagraphFont"/>
    <w:link w:val="Header"/>
    <w:rsid w:val="00B45C66"/>
    <w:rPr>
      <w:sz w:val="24"/>
      <w:szCs w:val="24"/>
    </w:rPr>
  </w:style>
  <w:style w:type="paragraph" w:styleId="Footer">
    <w:name w:val="footer"/>
    <w:basedOn w:val="Normal"/>
    <w:link w:val="FooterChar"/>
    <w:uiPriority w:val="99"/>
    <w:unhideWhenUsed/>
    <w:rsid w:val="00B45C66"/>
    <w:pPr>
      <w:tabs>
        <w:tab w:val="center" w:pos="4680"/>
        <w:tab w:val="right" w:pos="9360"/>
      </w:tabs>
    </w:pPr>
  </w:style>
  <w:style w:type="character" w:customStyle="1" w:styleId="FooterChar">
    <w:name w:val="Footer Char"/>
    <w:basedOn w:val="DefaultParagraphFont"/>
    <w:link w:val="Footer"/>
    <w:uiPriority w:val="99"/>
    <w:rsid w:val="00B45C66"/>
    <w:rPr>
      <w:sz w:val="24"/>
      <w:szCs w:val="24"/>
    </w:rPr>
  </w:style>
  <w:style w:type="character" w:styleId="UnresolvedMention">
    <w:name w:val="Unresolved Mention"/>
    <w:basedOn w:val="DefaultParagraphFont"/>
    <w:uiPriority w:val="99"/>
    <w:semiHidden/>
    <w:unhideWhenUsed/>
    <w:rsid w:val="000830DE"/>
    <w:rPr>
      <w:color w:val="605E5C"/>
      <w:shd w:val="clear" w:color="auto" w:fill="E1DFDD"/>
    </w:rPr>
  </w:style>
  <w:style w:type="character" w:styleId="FollowedHyperlink">
    <w:name w:val="FollowedHyperlink"/>
    <w:basedOn w:val="DefaultParagraphFont"/>
    <w:semiHidden/>
    <w:unhideWhenUsed/>
    <w:rsid w:val="000830DE"/>
    <w:rPr>
      <w:color w:val="800080" w:themeColor="followedHyperlink"/>
      <w:u w:val="single"/>
    </w:rPr>
  </w:style>
  <w:style w:type="paragraph" w:styleId="ListParagraph">
    <w:name w:val="List Paragraph"/>
    <w:basedOn w:val="Normal"/>
    <w:uiPriority w:val="34"/>
    <w:qFormat/>
    <w:rsid w:val="005A5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218024">
      <w:bodyDiv w:val="1"/>
      <w:marLeft w:val="0"/>
      <w:marRight w:val="0"/>
      <w:marTop w:val="0"/>
      <w:marBottom w:val="0"/>
      <w:divBdr>
        <w:top w:val="none" w:sz="0" w:space="0" w:color="auto"/>
        <w:left w:val="none" w:sz="0" w:space="0" w:color="auto"/>
        <w:bottom w:val="none" w:sz="0" w:space="0" w:color="auto"/>
        <w:right w:val="none" w:sz="0" w:space="0" w:color="auto"/>
      </w:divBdr>
      <w:divsChild>
        <w:div w:id="1656907794">
          <w:marLeft w:val="0"/>
          <w:marRight w:val="0"/>
          <w:marTop w:val="0"/>
          <w:marBottom w:val="375"/>
          <w:divBdr>
            <w:top w:val="none" w:sz="0" w:space="0" w:color="auto"/>
            <w:left w:val="none" w:sz="0" w:space="0" w:color="auto"/>
            <w:bottom w:val="none" w:sz="0" w:space="0" w:color="auto"/>
            <w:right w:val="none" w:sz="0" w:space="0" w:color="auto"/>
          </w:divBdr>
          <w:divsChild>
            <w:div w:id="7949617">
              <w:marLeft w:val="4500"/>
              <w:marRight w:val="750"/>
              <w:marTop w:val="0"/>
              <w:marBottom w:val="0"/>
              <w:divBdr>
                <w:top w:val="none" w:sz="0" w:space="0" w:color="auto"/>
                <w:left w:val="none" w:sz="0" w:space="0" w:color="auto"/>
                <w:bottom w:val="none" w:sz="0" w:space="0" w:color="auto"/>
                <w:right w:val="none" w:sz="0" w:space="0" w:color="auto"/>
              </w:divBdr>
              <w:divsChild>
                <w:div w:id="242616244">
                  <w:marLeft w:val="750"/>
                  <w:marRight w:val="0"/>
                  <w:marTop w:val="0"/>
                  <w:marBottom w:val="375"/>
                  <w:divBdr>
                    <w:top w:val="none" w:sz="0" w:space="0" w:color="auto"/>
                    <w:left w:val="none" w:sz="0" w:space="0" w:color="auto"/>
                    <w:bottom w:val="none" w:sz="0" w:space="0" w:color="auto"/>
                    <w:right w:val="none" w:sz="0" w:space="0" w:color="auto"/>
                  </w:divBdr>
                </w:div>
                <w:div w:id="251546009">
                  <w:marLeft w:val="750"/>
                  <w:marRight w:val="0"/>
                  <w:marTop w:val="0"/>
                  <w:marBottom w:val="375"/>
                  <w:divBdr>
                    <w:top w:val="none" w:sz="0" w:space="0" w:color="auto"/>
                    <w:left w:val="none" w:sz="0" w:space="0" w:color="auto"/>
                    <w:bottom w:val="none" w:sz="0" w:space="0" w:color="auto"/>
                    <w:right w:val="none" w:sz="0" w:space="0" w:color="auto"/>
                  </w:divBdr>
                </w:div>
                <w:div w:id="2033142546">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688678251">
      <w:bodyDiv w:val="1"/>
      <w:marLeft w:val="0"/>
      <w:marRight w:val="0"/>
      <w:marTop w:val="0"/>
      <w:marBottom w:val="0"/>
      <w:divBdr>
        <w:top w:val="none" w:sz="0" w:space="0" w:color="auto"/>
        <w:left w:val="none" w:sz="0" w:space="0" w:color="auto"/>
        <w:bottom w:val="none" w:sz="0" w:space="0" w:color="auto"/>
        <w:right w:val="none" w:sz="0" w:space="0" w:color="auto"/>
      </w:divBdr>
      <w:divsChild>
        <w:div w:id="300041803">
          <w:marLeft w:val="0"/>
          <w:marRight w:val="0"/>
          <w:marTop w:val="0"/>
          <w:marBottom w:val="0"/>
          <w:divBdr>
            <w:top w:val="none" w:sz="0" w:space="0" w:color="auto"/>
            <w:left w:val="none" w:sz="0" w:space="0" w:color="auto"/>
            <w:bottom w:val="none" w:sz="0" w:space="0" w:color="auto"/>
            <w:right w:val="none" w:sz="0" w:space="0" w:color="auto"/>
          </w:divBdr>
        </w:div>
        <w:div w:id="1208177839">
          <w:marLeft w:val="0"/>
          <w:marRight w:val="0"/>
          <w:marTop w:val="0"/>
          <w:marBottom w:val="0"/>
          <w:divBdr>
            <w:top w:val="none" w:sz="0" w:space="0" w:color="auto"/>
            <w:left w:val="none" w:sz="0" w:space="0" w:color="auto"/>
            <w:bottom w:val="none" w:sz="0" w:space="0" w:color="auto"/>
            <w:right w:val="none" w:sz="0" w:space="0" w:color="auto"/>
          </w:divBdr>
        </w:div>
        <w:div w:id="1423641708">
          <w:marLeft w:val="0"/>
          <w:marRight w:val="0"/>
          <w:marTop w:val="0"/>
          <w:marBottom w:val="0"/>
          <w:divBdr>
            <w:top w:val="none" w:sz="0" w:space="0" w:color="auto"/>
            <w:left w:val="none" w:sz="0" w:space="0" w:color="auto"/>
            <w:bottom w:val="none" w:sz="0" w:space="0" w:color="auto"/>
            <w:right w:val="none" w:sz="0" w:space="0" w:color="auto"/>
          </w:divBdr>
        </w:div>
      </w:divsChild>
    </w:div>
    <w:div w:id="787162575">
      <w:bodyDiv w:val="1"/>
      <w:marLeft w:val="0"/>
      <w:marRight w:val="0"/>
      <w:marTop w:val="0"/>
      <w:marBottom w:val="0"/>
      <w:divBdr>
        <w:top w:val="none" w:sz="0" w:space="0" w:color="auto"/>
        <w:left w:val="none" w:sz="0" w:space="0" w:color="auto"/>
        <w:bottom w:val="none" w:sz="0" w:space="0" w:color="auto"/>
        <w:right w:val="none" w:sz="0" w:space="0" w:color="auto"/>
      </w:divBdr>
      <w:divsChild>
        <w:div w:id="1444037705">
          <w:marLeft w:val="-720"/>
          <w:marRight w:val="0"/>
          <w:marTop w:val="0"/>
          <w:marBottom w:val="0"/>
          <w:divBdr>
            <w:top w:val="none" w:sz="0" w:space="0" w:color="auto"/>
            <w:left w:val="none" w:sz="0" w:space="0" w:color="auto"/>
            <w:bottom w:val="none" w:sz="0" w:space="0" w:color="auto"/>
            <w:right w:val="none" w:sz="0" w:space="0" w:color="auto"/>
          </w:divBdr>
        </w:div>
      </w:divsChild>
    </w:div>
    <w:div w:id="985158429">
      <w:bodyDiv w:val="1"/>
      <w:marLeft w:val="0"/>
      <w:marRight w:val="0"/>
      <w:marTop w:val="0"/>
      <w:marBottom w:val="0"/>
      <w:divBdr>
        <w:top w:val="none" w:sz="0" w:space="0" w:color="auto"/>
        <w:left w:val="none" w:sz="0" w:space="0" w:color="auto"/>
        <w:bottom w:val="none" w:sz="0" w:space="0" w:color="auto"/>
        <w:right w:val="none" w:sz="0" w:space="0" w:color="auto"/>
      </w:divBdr>
    </w:div>
    <w:div w:id="1125583047">
      <w:bodyDiv w:val="1"/>
      <w:marLeft w:val="0"/>
      <w:marRight w:val="0"/>
      <w:marTop w:val="0"/>
      <w:marBottom w:val="0"/>
      <w:divBdr>
        <w:top w:val="none" w:sz="0" w:space="0" w:color="auto"/>
        <w:left w:val="none" w:sz="0" w:space="0" w:color="auto"/>
        <w:bottom w:val="none" w:sz="0" w:space="0" w:color="auto"/>
        <w:right w:val="none" w:sz="0" w:space="0" w:color="auto"/>
      </w:divBdr>
      <w:divsChild>
        <w:div w:id="181671953">
          <w:marLeft w:val="-720"/>
          <w:marRight w:val="0"/>
          <w:marTop w:val="0"/>
          <w:marBottom w:val="0"/>
          <w:divBdr>
            <w:top w:val="none" w:sz="0" w:space="0" w:color="auto"/>
            <w:left w:val="none" w:sz="0" w:space="0" w:color="auto"/>
            <w:bottom w:val="none" w:sz="0" w:space="0" w:color="auto"/>
            <w:right w:val="none" w:sz="0" w:space="0" w:color="auto"/>
          </w:divBdr>
        </w:div>
      </w:divsChild>
    </w:div>
    <w:div w:id="1249120212">
      <w:bodyDiv w:val="1"/>
      <w:marLeft w:val="0"/>
      <w:marRight w:val="0"/>
      <w:marTop w:val="0"/>
      <w:marBottom w:val="0"/>
      <w:divBdr>
        <w:top w:val="none" w:sz="0" w:space="0" w:color="auto"/>
        <w:left w:val="none" w:sz="0" w:space="0" w:color="auto"/>
        <w:bottom w:val="none" w:sz="0" w:space="0" w:color="auto"/>
        <w:right w:val="none" w:sz="0" w:space="0" w:color="auto"/>
      </w:divBdr>
      <w:divsChild>
        <w:div w:id="1525364311">
          <w:marLeft w:val="-720"/>
          <w:marRight w:val="0"/>
          <w:marTop w:val="0"/>
          <w:marBottom w:val="0"/>
          <w:divBdr>
            <w:top w:val="none" w:sz="0" w:space="0" w:color="auto"/>
            <w:left w:val="none" w:sz="0" w:space="0" w:color="auto"/>
            <w:bottom w:val="none" w:sz="0" w:space="0" w:color="auto"/>
            <w:right w:val="none" w:sz="0" w:space="0" w:color="auto"/>
          </w:divBdr>
        </w:div>
      </w:divsChild>
    </w:div>
    <w:div w:id="1254320312">
      <w:bodyDiv w:val="1"/>
      <w:marLeft w:val="0"/>
      <w:marRight w:val="0"/>
      <w:marTop w:val="0"/>
      <w:marBottom w:val="0"/>
      <w:divBdr>
        <w:top w:val="none" w:sz="0" w:space="0" w:color="auto"/>
        <w:left w:val="none" w:sz="0" w:space="0" w:color="auto"/>
        <w:bottom w:val="none" w:sz="0" w:space="0" w:color="auto"/>
        <w:right w:val="none" w:sz="0" w:space="0" w:color="auto"/>
      </w:divBdr>
      <w:divsChild>
        <w:div w:id="1466653010">
          <w:marLeft w:val="-720"/>
          <w:marRight w:val="0"/>
          <w:marTop w:val="0"/>
          <w:marBottom w:val="0"/>
          <w:divBdr>
            <w:top w:val="none" w:sz="0" w:space="0" w:color="auto"/>
            <w:left w:val="none" w:sz="0" w:space="0" w:color="auto"/>
            <w:bottom w:val="none" w:sz="0" w:space="0" w:color="auto"/>
            <w:right w:val="none" w:sz="0" w:space="0" w:color="auto"/>
          </w:divBdr>
        </w:div>
      </w:divsChild>
    </w:div>
    <w:div w:id="1391146698">
      <w:bodyDiv w:val="1"/>
      <w:marLeft w:val="0"/>
      <w:marRight w:val="0"/>
      <w:marTop w:val="0"/>
      <w:marBottom w:val="0"/>
      <w:divBdr>
        <w:top w:val="none" w:sz="0" w:space="0" w:color="auto"/>
        <w:left w:val="none" w:sz="0" w:space="0" w:color="auto"/>
        <w:bottom w:val="none" w:sz="0" w:space="0" w:color="auto"/>
        <w:right w:val="none" w:sz="0" w:space="0" w:color="auto"/>
      </w:divBdr>
    </w:div>
    <w:div w:id="1392273244">
      <w:bodyDiv w:val="1"/>
      <w:marLeft w:val="0"/>
      <w:marRight w:val="0"/>
      <w:marTop w:val="0"/>
      <w:marBottom w:val="0"/>
      <w:divBdr>
        <w:top w:val="none" w:sz="0" w:space="0" w:color="auto"/>
        <w:left w:val="none" w:sz="0" w:space="0" w:color="auto"/>
        <w:bottom w:val="none" w:sz="0" w:space="0" w:color="auto"/>
        <w:right w:val="none" w:sz="0" w:space="0" w:color="auto"/>
      </w:divBdr>
      <w:divsChild>
        <w:div w:id="1293167395">
          <w:marLeft w:val="0"/>
          <w:marRight w:val="0"/>
          <w:marTop w:val="0"/>
          <w:marBottom w:val="0"/>
          <w:divBdr>
            <w:top w:val="none" w:sz="0" w:space="0" w:color="auto"/>
            <w:left w:val="none" w:sz="0" w:space="0" w:color="auto"/>
            <w:bottom w:val="none" w:sz="0" w:space="0" w:color="auto"/>
            <w:right w:val="none" w:sz="0" w:space="0" w:color="auto"/>
          </w:divBdr>
        </w:div>
        <w:div w:id="1948192164">
          <w:marLeft w:val="0"/>
          <w:marRight w:val="0"/>
          <w:marTop w:val="0"/>
          <w:marBottom w:val="0"/>
          <w:divBdr>
            <w:top w:val="none" w:sz="0" w:space="0" w:color="auto"/>
            <w:left w:val="none" w:sz="0" w:space="0" w:color="auto"/>
            <w:bottom w:val="none" w:sz="0" w:space="0" w:color="auto"/>
            <w:right w:val="none" w:sz="0" w:space="0" w:color="auto"/>
          </w:divBdr>
        </w:div>
        <w:div w:id="2131169320">
          <w:marLeft w:val="0"/>
          <w:marRight w:val="0"/>
          <w:marTop w:val="0"/>
          <w:marBottom w:val="0"/>
          <w:divBdr>
            <w:top w:val="none" w:sz="0" w:space="0" w:color="auto"/>
            <w:left w:val="none" w:sz="0" w:space="0" w:color="auto"/>
            <w:bottom w:val="none" w:sz="0" w:space="0" w:color="auto"/>
            <w:right w:val="none" w:sz="0" w:space="0" w:color="auto"/>
          </w:divBdr>
        </w:div>
      </w:divsChild>
    </w:div>
    <w:div w:id="1495802556">
      <w:bodyDiv w:val="1"/>
      <w:marLeft w:val="0"/>
      <w:marRight w:val="0"/>
      <w:marTop w:val="0"/>
      <w:marBottom w:val="0"/>
      <w:divBdr>
        <w:top w:val="none" w:sz="0" w:space="0" w:color="auto"/>
        <w:left w:val="none" w:sz="0" w:space="0" w:color="auto"/>
        <w:bottom w:val="none" w:sz="0" w:space="0" w:color="auto"/>
        <w:right w:val="none" w:sz="0" w:space="0" w:color="auto"/>
      </w:divBdr>
      <w:divsChild>
        <w:div w:id="1224564328">
          <w:marLeft w:val="-720"/>
          <w:marRight w:val="0"/>
          <w:marTop w:val="0"/>
          <w:marBottom w:val="0"/>
          <w:divBdr>
            <w:top w:val="none" w:sz="0" w:space="0" w:color="auto"/>
            <w:left w:val="none" w:sz="0" w:space="0" w:color="auto"/>
            <w:bottom w:val="none" w:sz="0" w:space="0" w:color="auto"/>
            <w:right w:val="none" w:sz="0" w:space="0" w:color="auto"/>
          </w:divBdr>
        </w:div>
      </w:divsChild>
    </w:div>
    <w:div w:id="1685208520">
      <w:bodyDiv w:val="1"/>
      <w:marLeft w:val="0"/>
      <w:marRight w:val="0"/>
      <w:marTop w:val="0"/>
      <w:marBottom w:val="0"/>
      <w:divBdr>
        <w:top w:val="none" w:sz="0" w:space="0" w:color="auto"/>
        <w:left w:val="none" w:sz="0" w:space="0" w:color="auto"/>
        <w:bottom w:val="none" w:sz="0" w:space="0" w:color="auto"/>
        <w:right w:val="none" w:sz="0" w:space="0" w:color="auto"/>
      </w:divBdr>
      <w:divsChild>
        <w:div w:id="1851218259">
          <w:marLeft w:val="0"/>
          <w:marRight w:val="0"/>
          <w:marTop w:val="0"/>
          <w:marBottom w:val="0"/>
          <w:divBdr>
            <w:top w:val="none" w:sz="0" w:space="0" w:color="auto"/>
            <w:left w:val="none" w:sz="0" w:space="0" w:color="auto"/>
            <w:bottom w:val="none" w:sz="0" w:space="0" w:color="auto"/>
            <w:right w:val="none" w:sz="0" w:space="0" w:color="auto"/>
          </w:divBdr>
          <w:divsChild>
            <w:div w:id="847713011">
              <w:marLeft w:val="0"/>
              <w:marRight w:val="0"/>
              <w:marTop w:val="0"/>
              <w:marBottom w:val="0"/>
              <w:divBdr>
                <w:top w:val="none" w:sz="0" w:space="0" w:color="auto"/>
                <w:left w:val="none" w:sz="0" w:space="0" w:color="auto"/>
                <w:bottom w:val="none" w:sz="0" w:space="0" w:color="auto"/>
                <w:right w:val="none" w:sz="0" w:space="0" w:color="auto"/>
              </w:divBdr>
            </w:div>
            <w:div w:id="21189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3197">
      <w:bodyDiv w:val="1"/>
      <w:marLeft w:val="0"/>
      <w:marRight w:val="0"/>
      <w:marTop w:val="0"/>
      <w:marBottom w:val="0"/>
      <w:divBdr>
        <w:top w:val="none" w:sz="0" w:space="0" w:color="auto"/>
        <w:left w:val="none" w:sz="0" w:space="0" w:color="auto"/>
        <w:bottom w:val="none" w:sz="0" w:space="0" w:color="auto"/>
        <w:right w:val="none" w:sz="0" w:space="0" w:color="auto"/>
      </w:divBdr>
      <w:divsChild>
        <w:div w:id="1321227222">
          <w:marLeft w:val="-720"/>
          <w:marRight w:val="0"/>
          <w:marTop w:val="0"/>
          <w:marBottom w:val="0"/>
          <w:divBdr>
            <w:top w:val="none" w:sz="0" w:space="0" w:color="auto"/>
            <w:left w:val="none" w:sz="0" w:space="0" w:color="auto"/>
            <w:bottom w:val="none" w:sz="0" w:space="0" w:color="auto"/>
            <w:right w:val="none" w:sz="0" w:space="0" w:color="auto"/>
          </w:divBdr>
        </w:div>
      </w:divsChild>
    </w:div>
    <w:div w:id="1977761142">
      <w:bodyDiv w:val="1"/>
      <w:marLeft w:val="0"/>
      <w:marRight w:val="0"/>
      <w:marTop w:val="0"/>
      <w:marBottom w:val="0"/>
      <w:divBdr>
        <w:top w:val="none" w:sz="0" w:space="0" w:color="auto"/>
        <w:left w:val="none" w:sz="0" w:space="0" w:color="auto"/>
        <w:bottom w:val="none" w:sz="0" w:space="0" w:color="auto"/>
        <w:right w:val="none" w:sz="0" w:space="0" w:color="auto"/>
      </w:divBdr>
      <w:divsChild>
        <w:div w:id="85393491">
          <w:marLeft w:val="-720"/>
          <w:marRight w:val="0"/>
          <w:marTop w:val="0"/>
          <w:marBottom w:val="0"/>
          <w:divBdr>
            <w:top w:val="none" w:sz="0" w:space="0" w:color="auto"/>
            <w:left w:val="none" w:sz="0" w:space="0" w:color="auto"/>
            <w:bottom w:val="none" w:sz="0" w:space="0" w:color="auto"/>
            <w:right w:val="none" w:sz="0" w:space="0" w:color="auto"/>
          </w:divBdr>
        </w:div>
      </w:divsChild>
    </w:div>
    <w:div w:id="2020110087">
      <w:bodyDiv w:val="1"/>
      <w:marLeft w:val="0"/>
      <w:marRight w:val="0"/>
      <w:marTop w:val="0"/>
      <w:marBottom w:val="0"/>
      <w:divBdr>
        <w:top w:val="none" w:sz="0" w:space="0" w:color="auto"/>
        <w:left w:val="none" w:sz="0" w:space="0" w:color="auto"/>
        <w:bottom w:val="none" w:sz="0" w:space="0" w:color="auto"/>
        <w:right w:val="none" w:sz="0" w:space="0" w:color="auto"/>
      </w:divBdr>
      <w:divsChild>
        <w:div w:id="163035231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yperlink" Target="https://builtin.com/articles/cloud-computing-in-healthcare" TargetMode="External"/><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hyperlink" Target="https://www.verizon.com/business/resources/reports/dbir" TargetMode="External"/><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ealthcareitnews.com/news/healthcare-leads-third-party-data-breaches-says-new-repor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yperlink" Target="https://www.healthit.gov/" TargetMode="External"/><Relationship Id="rId37" Type="http://schemas.openxmlformats.org/officeDocument/2006/relationships/hyperlink" Target="https://securityaffairs.com/170247/data-breach/onepoint-patient-care-data-breach.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ws.amazon.com/architecture/?cards-all.sort-by=item.additionalFields.sortDate&amp;cards-all.sort-order=desc&amp;awsf.content-type=all&amp;awsf.methodology=all&amp;awsf.tech-category=all&amp;awsf.industries=industry%23healthcare&amp;awsf.business-category=all" TargetMode="External"/><Relationship Id="rId36" Type="http://schemas.openxmlformats.org/officeDocument/2006/relationships/hyperlink" Target="https://aws.amazon.com/compliance/hipaa-complianc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ocrportal.hhs.gov/ocr/breach/breach_report.jsf;jsessionid=08483003DCC03C736AC6F9B47B95383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hyperlink" Target="https://aws.amazon.com/health/" TargetMode="External"/><Relationship Id="rId30" Type="http://schemas.openxmlformats.org/officeDocument/2006/relationships/hyperlink" Target="https://www.bankinfosecurity.com/major-health-data-breaches-how-are-trends-shifting-in-2024-a-25749" TargetMode="External"/><Relationship Id="rId35" Type="http://schemas.openxmlformats.org/officeDocument/2006/relationships/hyperlink" Target="https://scholar.google.com/scholar?q=Raghupathi+and+Raghupathi+2020&amp;hl=en&amp;as_sdt=0&amp;as_vis=1&amp;oi=scholart"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gartner.com/en/digital-markets/insights/2024-tech-trends-in-healthcare" TargetMode="External"/><Relationship Id="rId38" Type="http://schemas.openxmlformats.org/officeDocument/2006/relationships/hyperlink" Target="https://www.youtube.com/watch?v=mgI1FYedQz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ungsam\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
    </b:Tag>
    <b:SourceType>Book</b:SourceType>
    <b:Guid>
    </b:Guid>
    <b:Author>
      <b:Author>
        <b:NameList>
          <b:Person>
            <b:Last>
            </b:Last>
          </b:Person>
        </b:NameList>
      </b:Author>
    </b:Author>
    <b:Title>
    </b:Title>
    <b:Year>
    </b:Year>
    <b:City>
    </b:City>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4AF10A37F87B43970F7CFB5E84EB76" ma:contentTypeVersion="13" ma:contentTypeDescription="Create a new document." ma:contentTypeScope="" ma:versionID="88e9cb743170b028758d1191eb5ebe30">
  <xsd:schema xmlns:xsd="http://www.w3.org/2001/XMLSchema" xmlns:xs="http://www.w3.org/2001/XMLSchema" xmlns:p="http://schemas.microsoft.com/office/2006/metadata/properties" xmlns:ns3="995b2506-1074-4ddc-af93-d4437205e205" xmlns:ns4="8b5094ac-e50c-4f5c-965f-37193990e5fe" targetNamespace="http://schemas.microsoft.com/office/2006/metadata/properties" ma:root="true" ma:fieldsID="4f433da9594677a5c5f53024645c1c15" ns3:_="" ns4:_="">
    <xsd:import namespace="995b2506-1074-4ddc-af93-d4437205e205"/>
    <xsd:import namespace="8b5094ac-e50c-4f5c-965f-37193990e5f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5b2506-1074-4ddc-af93-d4437205e2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5094ac-e50c-4f5c-965f-37193990e5f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AC4371-C9CA-4738-A54B-A246A9FBAC87}">
  <ds:schemaRefs>
    <ds:schemaRef ds:uri="http://schemas.openxmlformats.org/officeDocument/2006/bibliography"/>
  </ds:schemaRefs>
</ds:datastoreItem>
</file>

<file path=customXml/itemProps2.xml><?xml version="1.0" encoding="utf-8"?>
<ds:datastoreItem xmlns:ds="http://schemas.openxmlformats.org/officeDocument/2006/customXml" ds:itemID="{EA882122-8FF8-4811-96C5-D91925D53CD3}">
  <ds:schemaRefs>
    <ds:schemaRef ds:uri="http://schemas.microsoft.com/sharepoint/v3/contenttype/forms"/>
  </ds:schemaRefs>
</ds:datastoreItem>
</file>

<file path=customXml/itemProps3.xml><?xml version="1.0" encoding="utf-8"?>
<ds:datastoreItem xmlns:ds="http://schemas.openxmlformats.org/officeDocument/2006/customXml" ds:itemID="{7FFCF9B0-A5DD-4ED9-88C0-726EDFF380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2705D7-B6F2-4418-8CF0-4FB0E5F93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5b2506-1074-4ddc-af93-d4437205e205"/>
    <ds:schemaRef ds:uri="8b5094ac-e50c-4f5c-965f-37193990e5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C:\Users\chungsam\Downloads\template.dotx</Template>
  <TotalTime>0</TotalTime>
  <Pages>11</Pages>
  <Words>3248</Words>
  <Characters>22292</Characters>
  <Application>Microsoft Office Word</Application>
  <DocSecurity>0</DocSecurity>
  <Lines>185</Lines>
  <Paragraphs>50</Paragraphs>
  <ScaleCrop>false</ScaleCrop>
  <Company>ISECON</Company>
  <LinksUpToDate>false</LinksUpToDate>
  <CharactersWithSpaces>25490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Administrator</dc:creator>
  <cp:keywords/>
  <cp:lastModifiedBy>Namrata Vijay Mali</cp:lastModifiedBy>
  <cp:revision>2</cp:revision>
  <dcterms:created xsi:type="dcterms:W3CDTF">2024-12-11T00:45:00Z</dcterms:created>
  <dcterms:modified xsi:type="dcterms:W3CDTF">2024-12-11T00:45:00Z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0x010100934AF10A37F87B43970F7CFB5E84EB76</vt:lpwstr>
  </property>
  <property fmtid="{D5CDD505-2E9C-101B-9397-08002B2CF9AE}" pid="3" name="TII_WORD_DOCUMENT_FILENAME">
    <vt:lpwstr>CS519 TP01 Proposal Submission.docx</vt:lpwstr>
  </property>
  <property fmtid="{D5CDD505-2E9C-101B-9397-08002B2CF9AE}" pid="4" name="TII_WORD_DOCUMENT_ID">
    <vt:lpwstr>f8733a62-4905-475b-86e4-1a879474e04d</vt:lpwstr>
  </property>
</Properties>
</file>